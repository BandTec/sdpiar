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ECDB9" w14:textId="77777777" w:rsidR="0060123F" w:rsidRDefault="0060123F" w:rsidP="00A379BB">
      <w:pPr>
        <w:spacing w:line="240" w:lineRule="auto"/>
        <w:jc w:val="center"/>
        <w:rPr>
          <w:rFonts w:cs="Arial"/>
        </w:rPr>
      </w:pPr>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E07423">
      <w:pPr>
        <w:pStyle w:val="NormalGrande"/>
      </w:pPr>
    </w:p>
    <w:p w14:paraId="4D631AB2" w14:textId="4CF1AAE0" w:rsidR="00370E34" w:rsidRPr="004C56C6" w:rsidRDefault="005B48FB" w:rsidP="00E07423">
      <w:pPr>
        <w:pStyle w:val="NormalGrande"/>
      </w:pPr>
      <w:r>
        <w:t>ANDERSON, iSABELA, LEONARDO, MAURICIO, WILLIAM</w:t>
      </w:r>
    </w:p>
    <w:p w14:paraId="6E0402B1" w14:textId="77777777" w:rsidR="00370E34" w:rsidRPr="004C56C6" w:rsidRDefault="00370E34" w:rsidP="00E07423">
      <w:pPr>
        <w:pStyle w:val="NormalGrande"/>
      </w:pPr>
    </w:p>
    <w:p w14:paraId="2AE82CF3" w14:textId="77777777" w:rsidR="00370E34" w:rsidRPr="004C56C6" w:rsidRDefault="00370E34" w:rsidP="00E07423">
      <w:pPr>
        <w:pStyle w:val="NormalGrande"/>
      </w:pPr>
    </w:p>
    <w:p w14:paraId="28112871" w14:textId="77777777" w:rsidR="00370E34" w:rsidRPr="004C56C6" w:rsidRDefault="00370E34" w:rsidP="00E07423">
      <w:pPr>
        <w:pStyle w:val="NormalGrande"/>
      </w:pPr>
    </w:p>
    <w:p w14:paraId="35493970" w14:textId="77777777" w:rsidR="00370E34" w:rsidRPr="004C56C6" w:rsidRDefault="00370E34" w:rsidP="00E07423">
      <w:pPr>
        <w:pStyle w:val="NormalGrande"/>
      </w:pPr>
    </w:p>
    <w:p w14:paraId="552D54FA" w14:textId="77777777" w:rsidR="00370E34" w:rsidRPr="004C56C6" w:rsidRDefault="00370E34" w:rsidP="00E07423">
      <w:pPr>
        <w:pStyle w:val="NormalGrande"/>
      </w:pPr>
    </w:p>
    <w:p w14:paraId="4721EC1D" w14:textId="77777777" w:rsidR="00370E34" w:rsidRPr="004C56C6" w:rsidRDefault="00370E34" w:rsidP="00E07423">
      <w:pPr>
        <w:pStyle w:val="NormalGrande"/>
      </w:pPr>
    </w:p>
    <w:p w14:paraId="7B6BE096" w14:textId="77777777" w:rsidR="00370E34" w:rsidRPr="004C56C6" w:rsidRDefault="00370E34" w:rsidP="00E07423">
      <w:pPr>
        <w:pStyle w:val="NormalGrande"/>
      </w:pP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33F51764" w14:textId="160E158B" w:rsidR="00DB04D5" w:rsidRPr="004C56C6" w:rsidRDefault="005B48FB" w:rsidP="00DB04D5">
      <w:pPr>
        <w:pStyle w:val="NormalGrande"/>
      </w:pPr>
      <w:r>
        <w:t>SISTEMA DE DETECÇÃO DE PRINCÍPIOS DE INCÊNDIO EM ÁREAS RURAIS</w:t>
      </w:r>
    </w:p>
    <w:p w14:paraId="5C8F3224" w14:textId="77777777" w:rsidR="00370E34" w:rsidRPr="004C56C6" w:rsidRDefault="00370E34" w:rsidP="00E07423">
      <w:pPr>
        <w:pStyle w:val="NormalGrande"/>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3DA6C150" w14:textId="77777777" w:rsidR="00370E34" w:rsidRDefault="00370E34" w:rsidP="00E07423">
      <w:pPr>
        <w:pStyle w:val="NormalGrande"/>
      </w:pPr>
    </w:p>
    <w:p w14:paraId="4152E524" w14:textId="77777777" w:rsidR="00370E34" w:rsidRDefault="00370E34" w:rsidP="00E07423">
      <w:pPr>
        <w:pStyle w:val="NormalGrande"/>
      </w:pPr>
    </w:p>
    <w:p w14:paraId="242D7012" w14:textId="355D3DBA" w:rsidR="00A379BB" w:rsidRDefault="00A379BB" w:rsidP="00E07423">
      <w:pPr>
        <w:pStyle w:val="NormalGrande"/>
      </w:pPr>
    </w:p>
    <w:p w14:paraId="5515E64E" w14:textId="77777777" w:rsidR="005B48FB" w:rsidRPr="004C56C6" w:rsidRDefault="005B48FB" w:rsidP="00E07423">
      <w:pPr>
        <w:pStyle w:val="NormalGrande"/>
      </w:pPr>
    </w:p>
    <w:p w14:paraId="7E311BC8" w14:textId="77777777" w:rsidR="00370E34" w:rsidRPr="004C56C6" w:rsidRDefault="00A379BB" w:rsidP="00E07423">
      <w:pPr>
        <w:pStyle w:val="NormalGrande"/>
      </w:pPr>
      <w:r>
        <w:t>SÃO PAULO</w:t>
      </w:r>
    </w:p>
    <w:p w14:paraId="3D03BF2B" w14:textId="0912E094" w:rsidR="00370E34" w:rsidRDefault="00A379BB" w:rsidP="00E07423">
      <w:pPr>
        <w:pStyle w:val="NormalGrande"/>
      </w:pPr>
      <w:r>
        <w:t>201</w:t>
      </w:r>
      <w:r w:rsidR="00B37E2A">
        <w:t>9</w:t>
      </w:r>
    </w:p>
    <w:p w14:paraId="53C9A3AB" w14:textId="77777777" w:rsidR="00370E34" w:rsidRPr="004C56C6" w:rsidRDefault="00370E34" w:rsidP="003A0204">
      <w:pPr>
        <w:pStyle w:val="NormalGrande"/>
      </w:pPr>
      <w:r w:rsidRPr="004C56C6">
        <w:lastRenderedPageBreak/>
        <w:t>Sumário</w:t>
      </w:r>
    </w:p>
    <w:p w14:paraId="7998C929" w14:textId="77777777" w:rsidR="00370E34" w:rsidRPr="004C56C6" w:rsidRDefault="00370E34" w:rsidP="00C60015">
      <w:pPr>
        <w:pStyle w:val="NormalGrande"/>
      </w:pPr>
    </w:p>
    <w:bookmarkStart w:id="0" w:name="_Toc124080441"/>
    <w:bookmarkStart w:id="1" w:name="_Toc125374503"/>
    <w:p w14:paraId="0133CABC" w14:textId="5ED9C8E7" w:rsidR="007C0DC9"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7C0DC9">
        <w:t>1</w:t>
      </w:r>
      <w:r w:rsidR="007C0DC9">
        <w:rPr>
          <w:rFonts w:asciiTheme="minorHAnsi" w:eastAsiaTheme="minorEastAsia" w:hAnsiTheme="minorHAnsi" w:cstheme="minorBidi"/>
          <w:b w:val="0"/>
          <w:caps w:val="0"/>
          <w:sz w:val="22"/>
          <w:szCs w:val="22"/>
          <w:lang w:eastAsia="pt-BR"/>
        </w:rPr>
        <w:tab/>
      </w:r>
      <w:r w:rsidR="007C0DC9">
        <w:t>VISÃO DO PROJETO</w:t>
      </w:r>
      <w:r w:rsidR="007C0DC9">
        <w:tab/>
      </w:r>
      <w:r w:rsidR="007C0DC9">
        <w:fldChar w:fldCharType="begin"/>
      </w:r>
      <w:r w:rsidR="007C0DC9">
        <w:instrText xml:space="preserve"> PAGEREF _Toc512519587 \h </w:instrText>
      </w:r>
      <w:r w:rsidR="007C0DC9">
        <w:fldChar w:fldCharType="separate"/>
      </w:r>
      <w:r w:rsidR="007C0DC9">
        <w:t>5</w:t>
      </w:r>
      <w:r w:rsidR="007C0DC9">
        <w:fldChar w:fldCharType="end"/>
      </w:r>
    </w:p>
    <w:p w14:paraId="3AF54033" w14:textId="0E0B4E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E2667A">
        <w:rPr>
          <w:b/>
          <w:noProof/>
        </w:rPr>
        <w:t>APRESENTAÇÃO DO GRUPO</w:t>
      </w:r>
      <w:r>
        <w:rPr>
          <w:noProof/>
        </w:rPr>
        <w:tab/>
      </w:r>
      <w:r>
        <w:rPr>
          <w:noProof/>
        </w:rPr>
        <w:fldChar w:fldCharType="begin"/>
      </w:r>
      <w:r>
        <w:rPr>
          <w:noProof/>
        </w:rPr>
        <w:instrText xml:space="preserve"> PAGEREF _Toc512519588 \h </w:instrText>
      </w:r>
      <w:r>
        <w:rPr>
          <w:noProof/>
        </w:rPr>
      </w:r>
      <w:r>
        <w:rPr>
          <w:noProof/>
        </w:rPr>
        <w:fldChar w:fldCharType="separate"/>
      </w:r>
      <w:r>
        <w:rPr>
          <w:noProof/>
        </w:rPr>
        <w:t>5</w:t>
      </w:r>
      <w:r>
        <w:rPr>
          <w:noProof/>
        </w:rPr>
        <w:fldChar w:fldCharType="end"/>
      </w:r>
    </w:p>
    <w:p w14:paraId="6DACBD51" w14:textId="35A35FD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E2667A">
        <w:rPr>
          <w:b/>
          <w:noProof/>
        </w:rPr>
        <w:t>Problema / justificativa do projeto</w:t>
      </w:r>
      <w:r>
        <w:rPr>
          <w:noProof/>
        </w:rPr>
        <w:tab/>
      </w:r>
      <w:r>
        <w:rPr>
          <w:noProof/>
        </w:rPr>
        <w:fldChar w:fldCharType="begin"/>
      </w:r>
      <w:r>
        <w:rPr>
          <w:noProof/>
        </w:rPr>
        <w:instrText xml:space="preserve"> PAGEREF _Toc512519589 \h </w:instrText>
      </w:r>
      <w:r>
        <w:rPr>
          <w:noProof/>
        </w:rPr>
      </w:r>
      <w:r>
        <w:rPr>
          <w:noProof/>
        </w:rPr>
        <w:fldChar w:fldCharType="separate"/>
      </w:r>
      <w:r>
        <w:rPr>
          <w:noProof/>
        </w:rPr>
        <w:t>5</w:t>
      </w:r>
      <w:r>
        <w:rPr>
          <w:noProof/>
        </w:rPr>
        <w:fldChar w:fldCharType="end"/>
      </w:r>
    </w:p>
    <w:p w14:paraId="16E7BB19" w14:textId="30C839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E2667A">
        <w:rPr>
          <w:b/>
          <w:noProof/>
        </w:rPr>
        <w:t>contexto</w:t>
      </w:r>
      <w:r>
        <w:rPr>
          <w:noProof/>
        </w:rPr>
        <w:tab/>
      </w:r>
      <w:r>
        <w:rPr>
          <w:noProof/>
        </w:rPr>
        <w:fldChar w:fldCharType="begin"/>
      </w:r>
      <w:r>
        <w:rPr>
          <w:noProof/>
        </w:rPr>
        <w:instrText xml:space="preserve"> PAGEREF _Toc512519590 \h </w:instrText>
      </w:r>
      <w:r>
        <w:rPr>
          <w:noProof/>
        </w:rPr>
      </w:r>
      <w:r>
        <w:rPr>
          <w:noProof/>
        </w:rPr>
        <w:fldChar w:fldCharType="separate"/>
      </w:r>
      <w:r>
        <w:rPr>
          <w:noProof/>
        </w:rPr>
        <w:t>5</w:t>
      </w:r>
      <w:r>
        <w:rPr>
          <w:noProof/>
        </w:rPr>
        <w:fldChar w:fldCharType="end"/>
      </w:r>
    </w:p>
    <w:p w14:paraId="53016C7F" w14:textId="367873D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E2667A">
        <w:rPr>
          <w:b/>
          <w:noProof/>
        </w:rPr>
        <w:t>objetivo da solução</w:t>
      </w:r>
      <w:r>
        <w:rPr>
          <w:noProof/>
        </w:rPr>
        <w:tab/>
      </w:r>
      <w:r>
        <w:rPr>
          <w:noProof/>
        </w:rPr>
        <w:fldChar w:fldCharType="begin"/>
      </w:r>
      <w:r>
        <w:rPr>
          <w:noProof/>
        </w:rPr>
        <w:instrText xml:space="preserve"> PAGEREF _Toc512519591 \h </w:instrText>
      </w:r>
      <w:r>
        <w:rPr>
          <w:noProof/>
        </w:rPr>
      </w:r>
      <w:r>
        <w:rPr>
          <w:noProof/>
        </w:rPr>
        <w:fldChar w:fldCharType="separate"/>
      </w:r>
      <w:r>
        <w:rPr>
          <w:noProof/>
        </w:rPr>
        <w:t>5</w:t>
      </w:r>
      <w:r>
        <w:rPr>
          <w:noProof/>
        </w:rPr>
        <w:fldChar w:fldCharType="end"/>
      </w:r>
    </w:p>
    <w:p w14:paraId="78AC29BD" w14:textId="5A2D25BF"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E2667A">
        <w:rPr>
          <w:b/>
          <w:noProof/>
        </w:rPr>
        <w:t>diagrama da solução</w:t>
      </w:r>
      <w:r>
        <w:rPr>
          <w:noProof/>
        </w:rPr>
        <w:tab/>
      </w:r>
      <w:r>
        <w:rPr>
          <w:noProof/>
        </w:rPr>
        <w:fldChar w:fldCharType="begin"/>
      </w:r>
      <w:r>
        <w:rPr>
          <w:noProof/>
        </w:rPr>
        <w:instrText xml:space="preserve"> PAGEREF _Toc512519592 \h </w:instrText>
      </w:r>
      <w:r>
        <w:rPr>
          <w:noProof/>
        </w:rPr>
      </w:r>
      <w:r>
        <w:rPr>
          <w:noProof/>
        </w:rPr>
        <w:fldChar w:fldCharType="separate"/>
      </w:r>
      <w:r>
        <w:rPr>
          <w:noProof/>
        </w:rPr>
        <w:t>5</w:t>
      </w:r>
      <w:r>
        <w:rPr>
          <w:noProof/>
        </w:rPr>
        <w:fldChar w:fldCharType="end"/>
      </w:r>
    </w:p>
    <w:p w14:paraId="7FCA1D2F" w14:textId="5D207D1D" w:rsidR="007C0DC9" w:rsidRDefault="007C0DC9">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_Toc512519593 \h </w:instrText>
      </w:r>
      <w:r>
        <w:fldChar w:fldCharType="separate"/>
      </w:r>
      <w:r>
        <w:t>7</w:t>
      </w:r>
      <w:r>
        <w:fldChar w:fldCharType="end"/>
      </w:r>
    </w:p>
    <w:p w14:paraId="07CE9913" w14:textId="237F2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E2667A">
        <w:rPr>
          <w:b/>
          <w:noProof/>
        </w:rPr>
        <w:t>Definição da Equipe do projeto</w:t>
      </w:r>
      <w:r>
        <w:rPr>
          <w:noProof/>
        </w:rPr>
        <w:tab/>
      </w:r>
      <w:r>
        <w:rPr>
          <w:noProof/>
        </w:rPr>
        <w:fldChar w:fldCharType="begin"/>
      </w:r>
      <w:r>
        <w:rPr>
          <w:noProof/>
        </w:rPr>
        <w:instrText xml:space="preserve"> PAGEREF _Toc512519594 \h </w:instrText>
      </w:r>
      <w:r>
        <w:rPr>
          <w:noProof/>
        </w:rPr>
      </w:r>
      <w:r>
        <w:rPr>
          <w:noProof/>
        </w:rPr>
        <w:fldChar w:fldCharType="separate"/>
      </w:r>
      <w:r>
        <w:rPr>
          <w:noProof/>
        </w:rPr>
        <w:t>7</w:t>
      </w:r>
      <w:r>
        <w:rPr>
          <w:noProof/>
        </w:rPr>
        <w:fldChar w:fldCharType="end"/>
      </w:r>
    </w:p>
    <w:p w14:paraId="1BD33144" w14:textId="41FB69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E2667A">
        <w:rPr>
          <w:b/>
          <w:noProof/>
        </w:rPr>
        <w:t>PROCESSO E FERRAMENTA DE GESTÃO DE PROJETOS</w:t>
      </w:r>
      <w:r>
        <w:rPr>
          <w:noProof/>
        </w:rPr>
        <w:tab/>
      </w:r>
      <w:r>
        <w:rPr>
          <w:noProof/>
        </w:rPr>
        <w:fldChar w:fldCharType="begin"/>
      </w:r>
      <w:r>
        <w:rPr>
          <w:noProof/>
        </w:rPr>
        <w:instrText xml:space="preserve"> PAGEREF _Toc512519595 \h </w:instrText>
      </w:r>
      <w:r>
        <w:rPr>
          <w:noProof/>
        </w:rPr>
      </w:r>
      <w:r>
        <w:rPr>
          <w:noProof/>
        </w:rPr>
        <w:fldChar w:fldCharType="separate"/>
      </w:r>
      <w:r>
        <w:rPr>
          <w:noProof/>
        </w:rPr>
        <w:t>7</w:t>
      </w:r>
      <w:r>
        <w:rPr>
          <w:noProof/>
        </w:rPr>
        <w:fldChar w:fldCharType="end"/>
      </w:r>
    </w:p>
    <w:p w14:paraId="1015BC7F" w14:textId="7F58F316"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E2667A">
        <w:rPr>
          <w:b/>
          <w:noProof/>
        </w:rPr>
        <w:t>Gestão dos Riscos do Projeto</w:t>
      </w:r>
      <w:r>
        <w:rPr>
          <w:noProof/>
        </w:rPr>
        <w:tab/>
      </w:r>
      <w:r>
        <w:rPr>
          <w:noProof/>
        </w:rPr>
        <w:fldChar w:fldCharType="begin"/>
      </w:r>
      <w:r>
        <w:rPr>
          <w:noProof/>
        </w:rPr>
        <w:instrText xml:space="preserve"> PAGEREF _Toc512519596 \h </w:instrText>
      </w:r>
      <w:r>
        <w:rPr>
          <w:noProof/>
        </w:rPr>
      </w:r>
      <w:r>
        <w:rPr>
          <w:noProof/>
        </w:rPr>
        <w:fldChar w:fldCharType="separate"/>
      </w:r>
      <w:r>
        <w:rPr>
          <w:noProof/>
        </w:rPr>
        <w:t>7</w:t>
      </w:r>
      <w:r>
        <w:rPr>
          <w:noProof/>
        </w:rPr>
        <w:fldChar w:fldCharType="end"/>
      </w:r>
    </w:p>
    <w:p w14:paraId="2CED0FDB" w14:textId="2AA6034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E2667A">
        <w:rPr>
          <w:b/>
          <w:noProof/>
        </w:rPr>
        <w:t>requisitos</w:t>
      </w:r>
      <w:r>
        <w:rPr>
          <w:noProof/>
        </w:rPr>
        <w:tab/>
      </w:r>
      <w:r>
        <w:rPr>
          <w:noProof/>
        </w:rPr>
        <w:fldChar w:fldCharType="begin"/>
      </w:r>
      <w:r>
        <w:rPr>
          <w:noProof/>
        </w:rPr>
        <w:instrText xml:space="preserve"> PAGEREF _Toc512519597 \h </w:instrText>
      </w:r>
      <w:r>
        <w:rPr>
          <w:noProof/>
        </w:rPr>
      </w:r>
      <w:r>
        <w:rPr>
          <w:noProof/>
        </w:rPr>
        <w:fldChar w:fldCharType="separate"/>
      </w:r>
      <w:r>
        <w:rPr>
          <w:noProof/>
        </w:rPr>
        <w:t>7</w:t>
      </w:r>
      <w:r>
        <w:rPr>
          <w:noProof/>
        </w:rPr>
        <w:fldChar w:fldCharType="end"/>
      </w:r>
    </w:p>
    <w:p w14:paraId="1D86157C" w14:textId="556ED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E2667A">
        <w:rPr>
          <w:b/>
          <w:noProof/>
        </w:rPr>
        <w:t>Sprints / sprint backlog</w:t>
      </w:r>
      <w:r>
        <w:rPr>
          <w:noProof/>
        </w:rPr>
        <w:tab/>
      </w:r>
      <w:r>
        <w:rPr>
          <w:noProof/>
        </w:rPr>
        <w:fldChar w:fldCharType="begin"/>
      </w:r>
      <w:r>
        <w:rPr>
          <w:noProof/>
        </w:rPr>
        <w:instrText xml:space="preserve"> PAGEREF _Toc512519598 \h </w:instrText>
      </w:r>
      <w:r>
        <w:rPr>
          <w:noProof/>
        </w:rPr>
      </w:r>
      <w:r>
        <w:rPr>
          <w:noProof/>
        </w:rPr>
        <w:fldChar w:fldCharType="separate"/>
      </w:r>
      <w:r>
        <w:rPr>
          <w:noProof/>
        </w:rPr>
        <w:t>7</w:t>
      </w:r>
      <w:r>
        <w:rPr>
          <w:noProof/>
        </w:rPr>
        <w:fldChar w:fldCharType="end"/>
      </w:r>
    </w:p>
    <w:p w14:paraId="3BF2F01E" w14:textId="3B4BAF8E" w:rsidR="007C0DC9" w:rsidRDefault="007C0DC9">
      <w:pPr>
        <w:pStyle w:val="Sumrio1"/>
        <w:rPr>
          <w:rFonts w:asciiTheme="minorHAnsi" w:eastAsiaTheme="minorEastAsia" w:hAnsiTheme="minorHAnsi" w:cstheme="minorBidi"/>
          <w:b w:val="0"/>
          <w:caps w:val="0"/>
          <w:sz w:val="22"/>
          <w:szCs w:val="22"/>
          <w:lang w:eastAsia="pt-BR"/>
        </w:rPr>
      </w:pPr>
      <w:r w:rsidRPr="00E2667A">
        <w:rPr>
          <w:color w:val="000000"/>
        </w:rPr>
        <w:t>3</w:t>
      </w:r>
      <w:r>
        <w:rPr>
          <w:rFonts w:asciiTheme="minorHAnsi" w:eastAsiaTheme="minorEastAsia" w:hAnsiTheme="minorHAnsi" w:cstheme="minorBidi"/>
          <w:b w:val="0"/>
          <w:caps w:val="0"/>
          <w:sz w:val="22"/>
          <w:szCs w:val="22"/>
          <w:lang w:eastAsia="pt-BR"/>
        </w:rPr>
        <w:tab/>
      </w:r>
      <w:r w:rsidRPr="00E2667A">
        <w:rPr>
          <w:color w:val="000000"/>
        </w:rPr>
        <w:t>desenvolvimento do projeto</w:t>
      </w:r>
      <w:r>
        <w:tab/>
      </w:r>
      <w:r>
        <w:fldChar w:fldCharType="begin"/>
      </w:r>
      <w:r>
        <w:instrText xml:space="preserve"> PAGEREF _Toc512519599 \h </w:instrText>
      </w:r>
      <w:r>
        <w:fldChar w:fldCharType="separate"/>
      </w:r>
      <w:r>
        <w:t>9</w:t>
      </w:r>
      <w:r>
        <w:fldChar w:fldCharType="end"/>
      </w:r>
    </w:p>
    <w:p w14:paraId="71F27FF8" w14:textId="6006FE94"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E2667A">
        <w:rPr>
          <w:b/>
          <w:noProof/>
        </w:rPr>
        <w:t>Solução Técnica – Aquisição de dados via Arduino</w:t>
      </w:r>
      <w:r>
        <w:rPr>
          <w:noProof/>
        </w:rPr>
        <w:tab/>
      </w:r>
      <w:r>
        <w:rPr>
          <w:noProof/>
        </w:rPr>
        <w:fldChar w:fldCharType="begin"/>
      </w:r>
      <w:r>
        <w:rPr>
          <w:noProof/>
        </w:rPr>
        <w:instrText xml:space="preserve"> PAGEREF _Toc512519600 \h </w:instrText>
      </w:r>
      <w:r>
        <w:rPr>
          <w:noProof/>
        </w:rPr>
      </w:r>
      <w:r>
        <w:rPr>
          <w:noProof/>
        </w:rPr>
        <w:fldChar w:fldCharType="separate"/>
      </w:r>
      <w:r>
        <w:rPr>
          <w:noProof/>
        </w:rPr>
        <w:t>9</w:t>
      </w:r>
      <w:r>
        <w:rPr>
          <w:noProof/>
        </w:rPr>
        <w:fldChar w:fldCharType="end"/>
      </w:r>
    </w:p>
    <w:p w14:paraId="7F243B76" w14:textId="685D21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E2667A">
        <w:rPr>
          <w:b/>
          <w:noProof/>
        </w:rPr>
        <w:t>Solução Técnica - Aplicação</w:t>
      </w:r>
      <w:r>
        <w:rPr>
          <w:noProof/>
        </w:rPr>
        <w:tab/>
      </w:r>
      <w:r>
        <w:rPr>
          <w:noProof/>
        </w:rPr>
        <w:fldChar w:fldCharType="begin"/>
      </w:r>
      <w:r>
        <w:rPr>
          <w:noProof/>
        </w:rPr>
        <w:instrText xml:space="preserve"> PAGEREF _Toc512519601 \h </w:instrText>
      </w:r>
      <w:r>
        <w:rPr>
          <w:noProof/>
        </w:rPr>
      </w:r>
      <w:r>
        <w:rPr>
          <w:noProof/>
        </w:rPr>
        <w:fldChar w:fldCharType="separate"/>
      </w:r>
      <w:r>
        <w:rPr>
          <w:noProof/>
        </w:rPr>
        <w:t>9</w:t>
      </w:r>
      <w:r>
        <w:rPr>
          <w:noProof/>
        </w:rPr>
        <w:fldChar w:fldCharType="end"/>
      </w:r>
    </w:p>
    <w:p w14:paraId="2C0A0D23" w14:textId="085E635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E2667A">
        <w:rPr>
          <w:b/>
          <w:noProof/>
        </w:rPr>
        <w:t>Banco de Dados</w:t>
      </w:r>
      <w:r>
        <w:rPr>
          <w:noProof/>
        </w:rPr>
        <w:tab/>
      </w:r>
      <w:r>
        <w:rPr>
          <w:noProof/>
        </w:rPr>
        <w:fldChar w:fldCharType="begin"/>
      </w:r>
      <w:r>
        <w:rPr>
          <w:noProof/>
        </w:rPr>
        <w:instrText xml:space="preserve"> PAGEREF _Toc512519602 \h </w:instrText>
      </w:r>
      <w:r>
        <w:rPr>
          <w:noProof/>
        </w:rPr>
      </w:r>
      <w:r>
        <w:rPr>
          <w:noProof/>
        </w:rPr>
        <w:fldChar w:fldCharType="separate"/>
      </w:r>
      <w:r>
        <w:rPr>
          <w:noProof/>
        </w:rPr>
        <w:t>9</w:t>
      </w:r>
      <w:r>
        <w:rPr>
          <w:noProof/>
        </w:rPr>
        <w:fldChar w:fldCharType="end"/>
      </w:r>
    </w:p>
    <w:p w14:paraId="18A6C784" w14:textId="33AAB8A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E2667A">
        <w:rPr>
          <w:b/>
          <w:noProof/>
        </w:rPr>
        <w:t>Protótipo das telas, lógica e usabilidade</w:t>
      </w:r>
      <w:r>
        <w:rPr>
          <w:noProof/>
        </w:rPr>
        <w:tab/>
      </w:r>
      <w:r>
        <w:rPr>
          <w:noProof/>
        </w:rPr>
        <w:fldChar w:fldCharType="begin"/>
      </w:r>
      <w:r>
        <w:rPr>
          <w:noProof/>
        </w:rPr>
        <w:instrText xml:space="preserve"> PAGEREF _Toc512519603 \h </w:instrText>
      </w:r>
      <w:r>
        <w:rPr>
          <w:noProof/>
        </w:rPr>
      </w:r>
      <w:r>
        <w:rPr>
          <w:noProof/>
        </w:rPr>
        <w:fldChar w:fldCharType="separate"/>
      </w:r>
      <w:r>
        <w:rPr>
          <w:noProof/>
        </w:rPr>
        <w:t>9</w:t>
      </w:r>
      <w:r>
        <w:rPr>
          <w:noProof/>
        </w:rPr>
        <w:fldChar w:fldCharType="end"/>
      </w:r>
    </w:p>
    <w:p w14:paraId="5140D796" w14:textId="6FD436B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E2667A">
        <w:rPr>
          <w:b/>
          <w:noProof/>
        </w:rPr>
        <w:t>Testes</w:t>
      </w:r>
      <w:r>
        <w:rPr>
          <w:noProof/>
        </w:rPr>
        <w:tab/>
      </w:r>
      <w:r>
        <w:rPr>
          <w:noProof/>
        </w:rPr>
        <w:fldChar w:fldCharType="begin"/>
      </w:r>
      <w:r>
        <w:rPr>
          <w:noProof/>
        </w:rPr>
        <w:instrText xml:space="preserve"> PAGEREF _Toc512519604 \h </w:instrText>
      </w:r>
      <w:r>
        <w:rPr>
          <w:noProof/>
        </w:rPr>
      </w:r>
      <w:r>
        <w:rPr>
          <w:noProof/>
        </w:rPr>
        <w:fldChar w:fldCharType="separate"/>
      </w:r>
      <w:r>
        <w:rPr>
          <w:noProof/>
        </w:rPr>
        <w:t>9</w:t>
      </w:r>
      <w:r>
        <w:rPr>
          <w:noProof/>
        </w:rPr>
        <w:fldChar w:fldCharType="end"/>
      </w:r>
    </w:p>
    <w:p w14:paraId="3F9B7E04" w14:textId="5ACC3900" w:rsidR="007C0DC9" w:rsidRDefault="007C0DC9">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_Toc512519605 \h </w:instrText>
      </w:r>
      <w:r>
        <w:fldChar w:fldCharType="separate"/>
      </w:r>
      <w:r>
        <w:t>11</w:t>
      </w:r>
      <w:r>
        <w:fldChar w:fldCharType="end"/>
      </w:r>
    </w:p>
    <w:p w14:paraId="4B3E4834" w14:textId="26E48F32"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E2667A">
        <w:rPr>
          <w:b/>
          <w:noProof/>
        </w:rPr>
        <w:t>Manual de Instalação da solução</w:t>
      </w:r>
      <w:r>
        <w:rPr>
          <w:noProof/>
        </w:rPr>
        <w:tab/>
      </w:r>
      <w:r>
        <w:rPr>
          <w:noProof/>
        </w:rPr>
        <w:fldChar w:fldCharType="begin"/>
      </w:r>
      <w:r>
        <w:rPr>
          <w:noProof/>
        </w:rPr>
        <w:instrText xml:space="preserve"> PAGEREF _Toc512519606 \h </w:instrText>
      </w:r>
      <w:r>
        <w:rPr>
          <w:noProof/>
        </w:rPr>
      </w:r>
      <w:r>
        <w:rPr>
          <w:noProof/>
        </w:rPr>
        <w:fldChar w:fldCharType="separate"/>
      </w:r>
      <w:r>
        <w:rPr>
          <w:noProof/>
        </w:rPr>
        <w:t>11</w:t>
      </w:r>
      <w:r>
        <w:rPr>
          <w:noProof/>
        </w:rPr>
        <w:fldChar w:fldCharType="end"/>
      </w:r>
    </w:p>
    <w:p w14:paraId="2F64CA2F" w14:textId="49F0C4FE"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E2667A">
        <w:rPr>
          <w:b/>
          <w:noProof/>
        </w:rPr>
        <w:t>Processo de Atendimento e Suporte</w:t>
      </w:r>
      <w:r>
        <w:rPr>
          <w:noProof/>
        </w:rPr>
        <w:tab/>
      </w:r>
      <w:r>
        <w:rPr>
          <w:noProof/>
        </w:rPr>
        <w:fldChar w:fldCharType="begin"/>
      </w:r>
      <w:r>
        <w:rPr>
          <w:noProof/>
        </w:rPr>
        <w:instrText xml:space="preserve"> PAGEREF _Toc512519607 \h </w:instrText>
      </w:r>
      <w:r>
        <w:rPr>
          <w:noProof/>
        </w:rPr>
      </w:r>
      <w:r>
        <w:rPr>
          <w:noProof/>
        </w:rPr>
        <w:fldChar w:fldCharType="separate"/>
      </w:r>
      <w:r>
        <w:rPr>
          <w:noProof/>
        </w:rPr>
        <w:t>11</w:t>
      </w:r>
      <w:r>
        <w:rPr>
          <w:noProof/>
        </w:rPr>
        <w:fldChar w:fldCharType="end"/>
      </w:r>
    </w:p>
    <w:p w14:paraId="48AD3801" w14:textId="776B3435" w:rsidR="007C0DC9" w:rsidRDefault="007C0DC9">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_Toc512519608 \h </w:instrText>
      </w:r>
      <w:r>
        <w:fldChar w:fldCharType="separate"/>
      </w:r>
      <w:r>
        <w:t>13</w:t>
      </w:r>
      <w:r>
        <w:fldChar w:fldCharType="end"/>
      </w:r>
    </w:p>
    <w:p w14:paraId="384A4A6B" w14:textId="6C9FA180"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E2667A">
        <w:rPr>
          <w:b/>
          <w:noProof/>
        </w:rPr>
        <w:t>resultados</w:t>
      </w:r>
      <w:r>
        <w:rPr>
          <w:noProof/>
        </w:rPr>
        <w:tab/>
      </w:r>
      <w:r>
        <w:rPr>
          <w:noProof/>
        </w:rPr>
        <w:fldChar w:fldCharType="begin"/>
      </w:r>
      <w:r>
        <w:rPr>
          <w:noProof/>
        </w:rPr>
        <w:instrText xml:space="preserve"> PAGEREF _Toc512519609 \h </w:instrText>
      </w:r>
      <w:r>
        <w:rPr>
          <w:noProof/>
        </w:rPr>
      </w:r>
      <w:r>
        <w:rPr>
          <w:noProof/>
        </w:rPr>
        <w:fldChar w:fldCharType="separate"/>
      </w:r>
      <w:r>
        <w:rPr>
          <w:noProof/>
        </w:rPr>
        <w:t>13</w:t>
      </w:r>
      <w:r>
        <w:rPr>
          <w:noProof/>
        </w:rPr>
        <w:fldChar w:fldCharType="end"/>
      </w:r>
    </w:p>
    <w:p w14:paraId="1515AC5D" w14:textId="708689D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E2667A">
        <w:rPr>
          <w:b/>
          <w:noProof/>
        </w:rPr>
        <w:t>Processo de aprendizado com o projeto</w:t>
      </w:r>
      <w:r>
        <w:rPr>
          <w:noProof/>
        </w:rPr>
        <w:tab/>
      </w:r>
      <w:r>
        <w:rPr>
          <w:noProof/>
        </w:rPr>
        <w:fldChar w:fldCharType="begin"/>
      </w:r>
      <w:r>
        <w:rPr>
          <w:noProof/>
        </w:rPr>
        <w:instrText xml:space="preserve"> PAGEREF _Toc512519610 \h </w:instrText>
      </w:r>
      <w:r>
        <w:rPr>
          <w:noProof/>
        </w:rPr>
      </w:r>
      <w:r>
        <w:rPr>
          <w:noProof/>
        </w:rPr>
        <w:fldChar w:fldCharType="separate"/>
      </w:r>
      <w:r>
        <w:rPr>
          <w:noProof/>
        </w:rPr>
        <w:t>13</w:t>
      </w:r>
      <w:r>
        <w:rPr>
          <w:noProof/>
        </w:rPr>
        <w:fldChar w:fldCharType="end"/>
      </w:r>
    </w:p>
    <w:p w14:paraId="7B8215D1" w14:textId="4CF029BC"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E2667A">
        <w:rPr>
          <w:b/>
          <w:noProof/>
        </w:rPr>
        <w:t>Considerações finais sobre A evolução da solução</w:t>
      </w:r>
      <w:r>
        <w:rPr>
          <w:noProof/>
        </w:rPr>
        <w:tab/>
      </w:r>
      <w:r>
        <w:rPr>
          <w:noProof/>
        </w:rPr>
        <w:fldChar w:fldCharType="begin"/>
      </w:r>
      <w:r>
        <w:rPr>
          <w:noProof/>
        </w:rPr>
        <w:instrText xml:space="preserve"> PAGEREF _Toc512519611 \h </w:instrText>
      </w:r>
      <w:r>
        <w:rPr>
          <w:noProof/>
        </w:rPr>
      </w:r>
      <w:r>
        <w:rPr>
          <w:noProof/>
        </w:rPr>
        <w:fldChar w:fldCharType="separate"/>
      </w:r>
      <w:r>
        <w:rPr>
          <w:noProof/>
        </w:rPr>
        <w:t>13</w:t>
      </w:r>
      <w:r>
        <w:rPr>
          <w:noProof/>
        </w:rPr>
        <w:fldChar w:fldCharType="end"/>
      </w:r>
    </w:p>
    <w:p w14:paraId="488BEF4E" w14:textId="69D7E788" w:rsidR="007C0DC9" w:rsidRDefault="007C0DC9">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_Toc512519612 \h </w:instrText>
      </w:r>
      <w:r>
        <w:fldChar w:fldCharType="separate"/>
      </w:r>
      <w:r>
        <w:t>14</w:t>
      </w:r>
      <w:r>
        <w:fldChar w:fldCharType="end"/>
      </w:r>
    </w:p>
    <w:p w14:paraId="5F966359" w14:textId="1C08305B"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4456BF" w:rsidP="0080036E">
      <w:pPr>
        <w:pStyle w:val="FolhadeRostodosCaptulos"/>
      </w:pPr>
      <w:fldSimple w:instr=" REF _Ref125306779 \w ">
        <w:r w:rsidR="008841DA">
          <w:t>1</w:t>
        </w:r>
      </w:fldSimple>
      <w:r w:rsidR="00FE0C42">
        <w:tab/>
      </w:r>
      <w:r w:rsidR="00124F5F">
        <w:t>VISÃO DO PROJETO</w:t>
      </w:r>
    </w:p>
    <w:p w14:paraId="4B3E18DA" w14:textId="77777777" w:rsidR="00370E34" w:rsidRPr="004C56C6" w:rsidRDefault="003F4E12" w:rsidP="00ED29B0">
      <w:pPr>
        <w:pStyle w:val="Ttulo1"/>
      </w:pPr>
      <w:bookmarkStart w:id="4" w:name="_Toc512519587"/>
      <w:bookmarkEnd w:id="2"/>
      <w:bookmarkEnd w:id="3"/>
      <w:r>
        <w:lastRenderedPageBreak/>
        <w:t>VISÃO DO PROJETO</w:t>
      </w:r>
      <w:bookmarkEnd w:id="4"/>
    </w:p>
    <w:p w14:paraId="284C3C49" w14:textId="10E463A0" w:rsidR="003E6F98" w:rsidRDefault="00370E34" w:rsidP="00ED29B0">
      <w:pPr>
        <w:pStyle w:val="Ttulo2"/>
        <w:rPr>
          <w:b/>
        </w:rPr>
      </w:pPr>
      <w:r w:rsidRPr="00192CAB">
        <w:rPr>
          <w:b/>
        </w:rPr>
        <w:tab/>
      </w:r>
      <w:bookmarkStart w:id="5" w:name="_Toc512519588"/>
      <w:r w:rsidR="00F45590">
        <w:rPr>
          <w:b/>
        </w:rPr>
        <w:t>APRESENTAÇÃ</w:t>
      </w:r>
      <w:r w:rsidR="003F4E12" w:rsidRPr="00192CAB">
        <w:rPr>
          <w:b/>
        </w:rPr>
        <w:t>O DO GRUPO</w:t>
      </w:r>
      <w:bookmarkEnd w:id="5"/>
      <w:r w:rsidR="001F502E" w:rsidRPr="00192CAB">
        <w:rPr>
          <w:b/>
        </w:rPr>
        <w:t xml:space="preserve"> </w:t>
      </w:r>
    </w:p>
    <w:p w14:paraId="28BAC0F0" w14:textId="05649F9D" w:rsidR="003177B5" w:rsidRDefault="003177B5" w:rsidP="003F4E12">
      <w:r>
        <w:tab/>
      </w:r>
      <w:r w:rsidRPr="003177B5">
        <w:t>A SDPIAR foi fundada 2019 na cidade de São Paulo por 5 estudantes d</w:t>
      </w:r>
      <w:r>
        <w:t>e</w:t>
      </w:r>
      <w:r w:rsidRPr="003177B5">
        <w:t xml:space="preserve"> </w:t>
      </w:r>
      <w:r>
        <w:t xml:space="preserve">tecnologia da </w:t>
      </w:r>
      <w:proofErr w:type="spellStart"/>
      <w:r w:rsidRPr="003177B5">
        <w:t>BandTec</w:t>
      </w:r>
      <w:proofErr w:type="spellEnd"/>
      <w:r>
        <w:t>, pertencente ao Colégio</w:t>
      </w:r>
      <w:r w:rsidRPr="003177B5">
        <w:t xml:space="preserve"> Bandeirantes</w:t>
      </w:r>
      <w:r>
        <w:t>. A</w:t>
      </w:r>
      <w:r w:rsidRPr="003177B5">
        <w:t xml:space="preserve"> sua principal missão é cuidar </w:t>
      </w:r>
      <w:r>
        <w:t>de</w:t>
      </w:r>
      <w:r w:rsidRPr="003177B5">
        <w:t xml:space="preserve"> plantações e do meio ambiente, e consequentemente conseguimos evitar muitas perdas por causa do desastre natural. Oferecemos o serviço para sua área rural, contra incêndios e perda de plantação por conta do solo seco.</w:t>
      </w:r>
      <w:r>
        <w:t xml:space="preserve"> </w:t>
      </w:r>
    </w:p>
    <w:p w14:paraId="372E4D16" w14:textId="77777777" w:rsidR="003177B5" w:rsidRDefault="003177B5" w:rsidP="003F4E12">
      <w:r>
        <w:tab/>
      </w:r>
      <w:r>
        <w:rPr>
          <w:noProof/>
        </w:rPr>
        <w:t xml:space="preserve">A equipe SDPIAR, acrônimo para Sistema de Detecção de Princípios de Incêndio em Áreas Rurais, é formada pelos atuais universitários Anderson Richard, Isabela Carolina, Leonardo Melo, Mauricio Santos e William Nicolau. </w:t>
      </w:r>
    </w:p>
    <w:p w14:paraId="2349A702" w14:textId="23DF8BD0" w:rsidR="003177B5" w:rsidRDefault="003177B5" w:rsidP="003F4E12">
      <w:pPr>
        <w:rPr>
          <w:noProof/>
        </w:rPr>
      </w:pPr>
      <w:r>
        <w:tab/>
      </w:r>
      <w:r>
        <w:rPr>
          <w:noProof/>
        </w:rPr>
        <w:t>Nossa logomarca representa a preocupação com o meio ambiente, tendo a cor verde como predominante, e os formatos de casa e árvores representam nossos serviços de comunicação e preservação.</w:t>
      </w:r>
    </w:p>
    <w:p w14:paraId="23C4B295" w14:textId="2FCA0A94" w:rsidR="002A2A79" w:rsidRDefault="003177B5" w:rsidP="003F4E12">
      <w:pPr>
        <w:rPr>
          <w:noProof/>
        </w:rPr>
      </w:pPr>
      <w:r>
        <w:rPr>
          <w:noProof/>
        </w:rPr>
        <w:tab/>
        <w:t>Logomarca:</w:t>
      </w:r>
    </w:p>
    <w:p w14:paraId="52037711" w14:textId="7504AB06" w:rsidR="003177B5" w:rsidRDefault="002A2A79" w:rsidP="003F4E12">
      <w:r w:rsidRPr="003177B5">
        <w:rPr>
          <w:noProof/>
        </w:rPr>
        <w:drawing>
          <wp:anchor distT="0" distB="0" distL="114300" distR="114300" simplePos="0" relativeHeight="251657728" behindDoc="1" locked="0" layoutInCell="1" allowOverlap="1" wp14:anchorId="660F60A3" wp14:editId="63FD2D2E">
            <wp:simplePos x="0" y="0"/>
            <wp:positionH relativeFrom="column">
              <wp:posOffset>2225040</wp:posOffset>
            </wp:positionH>
            <wp:positionV relativeFrom="paragraph">
              <wp:posOffset>57785</wp:posOffset>
            </wp:positionV>
            <wp:extent cx="1106170" cy="1096645"/>
            <wp:effectExtent l="0" t="0" r="0" b="0"/>
            <wp:wrapTight wrapText="bothSides">
              <wp:wrapPolygon edited="0">
                <wp:start x="7812" y="0"/>
                <wp:lineTo x="5952" y="375"/>
                <wp:lineTo x="372" y="4878"/>
                <wp:lineTo x="0" y="10881"/>
                <wp:lineTo x="0" y="13133"/>
                <wp:lineTo x="2232" y="18010"/>
                <wp:lineTo x="6696" y="21012"/>
                <wp:lineTo x="7440" y="21387"/>
                <wp:lineTo x="14135" y="21387"/>
                <wp:lineTo x="14507" y="21012"/>
                <wp:lineTo x="18971" y="18386"/>
                <wp:lineTo x="18971" y="18010"/>
                <wp:lineTo x="21203" y="14258"/>
                <wp:lineTo x="21203" y="4878"/>
                <wp:lineTo x="15623" y="375"/>
                <wp:lineTo x="13763" y="0"/>
                <wp:lineTo x="7812" y="0"/>
              </wp:wrapPolygon>
            </wp:wrapTight>
            <wp:docPr id="16" name="Imagem 15">
              <a:extLst xmlns:a="http://schemas.openxmlformats.org/drawingml/2006/main">
                <a:ext uri="{FF2B5EF4-FFF2-40B4-BE49-F238E27FC236}">
                  <a16:creationId xmlns:a16="http://schemas.microsoft.com/office/drawing/2014/main" id="{458F5197-6EDC-47DD-A9CC-9209971F2CA1}"/>
                </a:ext>
              </a:extLst>
            </wp:docPr>
            <wp:cNvGraphicFramePr/>
            <a:graphic xmlns:a="http://schemas.openxmlformats.org/drawingml/2006/main">
              <a:graphicData uri="http://schemas.openxmlformats.org/drawingml/2006/picture">
                <pic:pic xmlns:pic="http://schemas.openxmlformats.org/drawingml/2006/picture">
                  <pic:nvPicPr>
                    <pic:cNvPr id="16" name="Imagem 15">
                      <a:extLst>
                        <a:ext uri="{FF2B5EF4-FFF2-40B4-BE49-F238E27FC236}">
                          <a16:creationId xmlns:a16="http://schemas.microsoft.com/office/drawing/2014/main" id="{458F5197-6EDC-47DD-A9CC-9209971F2CA1}"/>
                        </a:ext>
                      </a:extLst>
                    </pic:cNvPr>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6170" cy="109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77B5">
        <w:rPr>
          <w:noProof/>
        </w:rPr>
        <w:t xml:space="preserve"> </w:t>
      </w:r>
    </w:p>
    <w:p w14:paraId="0E3F9549" w14:textId="77777777" w:rsidR="003177B5" w:rsidRDefault="003177B5" w:rsidP="003F4E12">
      <w:pPr>
        <w:rPr>
          <w:noProof/>
        </w:rPr>
      </w:pPr>
    </w:p>
    <w:p w14:paraId="239B4517" w14:textId="77777777" w:rsidR="002A2A79" w:rsidRDefault="002A2A79" w:rsidP="003F4E12">
      <w:pPr>
        <w:rPr>
          <w:noProof/>
        </w:rPr>
      </w:pPr>
    </w:p>
    <w:p w14:paraId="6CC8FCD8" w14:textId="77777777" w:rsidR="002A2A79" w:rsidRDefault="002A2A79" w:rsidP="003F4E12">
      <w:pPr>
        <w:rPr>
          <w:noProof/>
        </w:rPr>
      </w:pPr>
    </w:p>
    <w:p w14:paraId="02846772" w14:textId="77777777" w:rsidR="002A2A79" w:rsidRDefault="002A2A79" w:rsidP="003F4E12">
      <w:pPr>
        <w:rPr>
          <w:noProof/>
        </w:rPr>
      </w:pPr>
    </w:p>
    <w:p w14:paraId="0FB1953D" w14:textId="47E71FD5" w:rsidR="00370E34" w:rsidRDefault="002A2A79" w:rsidP="003F4E12">
      <w:pPr>
        <w:rPr>
          <w:noProof/>
        </w:rPr>
      </w:pPr>
      <w:r>
        <w:rPr>
          <w:noProof/>
        </w:rPr>
        <w:tab/>
        <w:t>Nossa empresa situa-se no mercado no segmento de monitoramento, pois nossa solução funciona como um sistema de vigilância, que detecta anomalias no ambiente.</w:t>
      </w:r>
    </w:p>
    <w:p w14:paraId="2AB6FB09" w14:textId="7EB66CFE" w:rsidR="003F4E12" w:rsidRPr="00192CAB" w:rsidRDefault="00084588" w:rsidP="003F4E12">
      <w:pPr>
        <w:pStyle w:val="Ttulo2"/>
        <w:rPr>
          <w:b/>
        </w:rPr>
      </w:pPr>
      <w:bookmarkStart w:id="6" w:name="_Toc124080447"/>
      <w:r>
        <w:rPr>
          <w:b/>
        </w:rPr>
        <w:t>CONTEXTO</w:t>
      </w:r>
    </w:p>
    <w:p w14:paraId="4D222BFD" w14:textId="7971A1C1" w:rsidR="002A2A79" w:rsidRDefault="002A2A79" w:rsidP="00A53FEA">
      <w:r>
        <w:tab/>
        <w:t xml:space="preserve">Aqui estão alguns dados sobre incêndios </w:t>
      </w:r>
      <w:r w:rsidR="009B26B0">
        <w:t>em zonas rurais</w:t>
      </w:r>
      <w:r>
        <w:t>:</w:t>
      </w:r>
    </w:p>
    <w:p w14:paraId="2B96A342" w14:textId="7FD13BE7" w:rsidR="002A2A79" w:rsidRDefault="002A2A79" w:rsidP="002A2A79">
      <w:r>
        <w:tab/>
        <w:t>- Brasil:</w:t>
      </w:r>
    </w:p>
    <w:p w14:paraId="63BCDAB8" w14:textId="77777777" w:rsidR="009B26B0" w:rsidRDefault="002A2A79" w:rsidP="009B26B0">
      <w:r>
        <w:tab/>
      </w:r>
      <w:r w:rsidR="009B26B0">
        <w:t xml:space="preserve">Pesquisas do INPE comprovam que os incêndios em zona rural têm crescido ano a ano no Brasil. </w:t>
      </w:r>
    </w:p>
    <w:p w14:paraId="4D01D3EC" w14:textId="700903C1" w:rsidR="002A2A79" w:rsidRDefault="009B26B0" w:rsidP="002A2A79">
      <w:r>
        <w:tab/>
      </w:r>
      <w:r>
        <w:tab/>
      </w:r>
      <w:r w:rsidR="002A2A79">
        <w:t>2005 – Tivemos 625 incêndios, com 79.025 ha de área interna queimada, e 32.165,80 ha de área ao redor das UCs queimada.</w:t>
      </w:r>
    </w:p>
    <w:p w14:paraId="5A2BE05F" w14:textId="77777777" w:rsidR="002A2A79" w:rsidRDefault="002A2A79" w:rsidP="002A2A79">
      <w:r>
        <w:lastRenderedPageBreak/>
        <w:tab/>
        <w:t>2006 – Tivemos 657 incêndios, com 107.748 ha de área interna queimada, e 5.517 ha de área ao redor das UCs queimada.</w:t>
      </w:r>
    </w:p>
    <w:p w14:paraId="604B7BF8" w14:textId="77777777" w:rsidR="002A2A79" w:rsidRDefault="002A2A79" w:rsidP="002A2A79">
      <w:r>
        <w:tab/>
        <w:t>2007 – Tivemos 796 incêndios,</w:t>
      </w:r>
      <w:r w:rsidRPr="00A04520">
        <w:t xml:space="preserve"> </w:t>
      </w:r>
      <w:r>
        <w:t>com 185.881,50 ha de área interna queimada, e 59.848,20 ha de área ao redor das UCs queimada.</w:t>
      </w:r>
    </w:p>
    <w:p w14:paraId="4ADFC2AB" w14:textId="65017782" w:rsidR="002A2A79" w:rsidRDefault="002A2A79" w:rsidP="002A2A79">
      <w:r>
        <w:tab/>
        <w:t>2008 – Tivemos 534 incêndios, com 111.168,01 ha de área interna queimada, e 132.810,83 ha de área ao redor das UCs queimada.</w:t>
      </w:r>
    </w:p>
    <w:p w14:paraId="4F1602CF" w14:textId="24E1F827" w:rsidR="002A2A79" w:rsidRDefault="002A2A79" w:rsidP="002A2A79">
      <w:r>
        <w:tab/>
        <w:t>Em 2016</w:t>
      </w:r>
      <w:r w:rsidRPr="00317DFB">
        <w:t>, a floresta da Amazónia perdeu três vezes mais do que o que tinha perdido em 2015: 3,7 milhões de hectares.</w:t>
      </w:r>
    </w:p>
    <w:p w14:paraId="1A13B9C1" w14:textId="519683C3" w:rsidR="009B26B0" w:rsidRDefault="009B26B0" w:rsidP="009B26B0">
      <w:r>
        <w:tab/>
        <w:t xml:space="preserve">Em 2017, no Campo </w:t>
      </w:r>
      <w:proofErr w:type="spellStart"/>
      <w:r>
        <w:t>Grande-MS</w:t>
      </w:r>
      <w:proofErr w:type="spellEnd"/>
      <w:r>
        <w:t>, houve um incêndio que destruiu 150 ha de eucalipto, causando prejuízo de 100 mil reais para a empresa Eldorado Brasil. Outra plantação de eucalipto em área que pertencia à Eldorado Brasil foi atingida por fogo. O incêndio destruiu 4,5 mil hectares e causou perdas de R$ 2,2 milhões.</w:t>
      </w:r>
    </w:p>
    <w:p w14:paraId="0BF9BF85" w14:textId="07351282" w:rsidR="009B26B0" w:rsidRDefault="009B26B0" w:rsidP="002A2A79"/>
    <w:p w14:paraId="03A002C0" w14:textId="63EC1B06" w:rsidR="002A2A79" w:rsidRDefault="002A2A79" w:rsidP="002A2A79">
      <w:r>
        <w:tab/>
        <w:t xml:space="preserve">- Mundo: </w:t>
      </w:r>
    </w:p>
    <w:p w14:paraId="7F9CC525" w14:textId="77777777" w:rsidR="002A2A79" w:rsidRDefault="002A2A79" w:rsidP="002A2A79">
      <w:r>
        <w:tab/>
      </w:r>
      <w:r w:rsidRPr="000239FE">
        <w:t>Só em 2016, desapareceram 29,7 milhões de hectares de floresta em todo o mundo, o equivalente ao tamanho da Nova Zelândia. Contas feitas, trata-se de um aumento superior a 51% de floresta perdida em relação a 2015.</w:t>
      </w:r>
    </w:p>
    <w:p w14:paraId="7B1EF72C" w14:textId="77777777" w:rsidR="002A2A79" w:rsidRDefault="002A2A79" w:rsidP="002A2A79">
      <w:r>
        <w:tab/>
        <w:t xml:space="preserve">Em 2017, Portugal perdeu mais de 500.000 ha de área florestal, cerca de 115 vidas foram perdidas.  </w:t>
      </w:r>
    </w:p>
    <w:p w14:paraId="19E27546" w14:textId="4A958854" w:rsidR="003F4E12" w:rsidRPr="00192CAB" w:rsidRDefault="00084588" w:rsidP="003F4E12">
      <w:pPr>
        <w:pStyle w:val="Ttulo2"/>
        <w:rPr>
          <w:b/>
        </w:rPr>
      </w:pPr>
      <w:r w:rsidRPr="00084588">
        <w:rPr>
          <w:b/>
        </w:rPr>
        <w:t>Problema / justificativa do projeto</w:t>
      </w:r>
    </w:p>
    <w:p w14:paraId="22E47760" w14:textId="77777777" w:rsidR="00386FF3" w:rsidRDefault="009B26B0" w:rsidP="009B26B0">
      <w:r>
        <w:tab/>
        <w:t>No período de julho a setembro, aumenta a ocorrência de queimadas em grande parte do território brasileiro, devido à estiagem e à baixa umidade relativa do ar, que favorecem a propagação rápida do fogo que pode destruir lavouras, pastagens e florestas, além de matar animais, causar doenças respiratórias e emitir gases de efeito estufa, destruir cercas, construções e maquinários.</w:t>
      </w:r>
    </w:p>
    <w:p w14:paraId="48067318" w14:textId="3E2EAE8B" w:rsidR="009B26B0" w:rsidRDefault="00386FF3" w:rsidP="009B26B0">
      <w:r>
        <w:tab/>
        <w:t>As regiões do Brasil mais afetadas são: Nordeste, Sudeste e Centro-Oeste. Os estados: Mato Grosso, Mato Grosso do Sul (Pantanal), oeste da Bahia (Cerrado), Pará, Tocantins, Maranhão e São Paulo.</w:t>
      </w:r>
      <w:r w:rsidR="009B26B0">
        <w:t xml:space="preserve"> </w:t>
      </w:r>
    </w:p>
    <w:p w14:paraId="3B7240CF" w14:textId="35E0D294" w:rsidR="00A53FEA" w:rsidRDefault="009B26B0" w:rsidP="00A53FEA">
      <w:r>
        <w:tab/>
        <w:t xml:space="preserve">Quando identificado um incêndio florestal, a primeira coisa a se fazer é entrar em contato com o corpo de bombeiros, para que os profissionais cheguem rapidamente ao local e evitem o alastramento do fogo e até uma possível tragédia </w:t>
      </w:r>
      <w:r>
        <w:lastRenderedPageBreak/>
        <w:t>maior. É de extrema ajuda para o trabalho do corpo de bombeiros que o imediato atendimento ocorra, e evita grandes perdas de vegetação</w:t>
      </w:r>
      <w:r w:rsidR="00AF5E8F">
        <w:t>.</w:t>
      </w:r>
    </w:p>
    <w:p w14:paraId="783FA772" w14:textId="77777777" w:rsidR="006B6EC3" w:rsidRDefault="006B6EC3" w:rsidP="00A53FEA">
      <w:r>
        <w:tab/>
        <w:t>É importante conscientizar toda a população e como os habitantes de áreas rurais devem proceder quando presenciarem situações de risco. Existem algumas medidas que são tomadas:</w:t>
      </w:r>
    </w:p>
    <w:p w14:paraId="20A3EEBF" w14:textId="1F9A4870" w:rsidR="006B6EC3" w:rsidRDefault="006B6EC3" w:rsidP="00A53FEA">
      <w:r>
        <w:tab/>
        <w:t>- Aceiros – método de isolamento de área para impedir a propagação de incêndios;</w:t>
      </w:r>
    </w:p>
    <w:p w14:paraId="11B2A248" w14:textId="3972F485" w:rsidR="006B6EC3" w:rsidRDefault="006B6EC3" w:rsidP="00A53FEA">
      <w:r>
        <w:tab/>
        <w:t xml:space="preserve">- Para instrução dos agricultores e de toda a população rural, o corpo de bombeiros aplica um curso sobre como proceder em situações de alerta. Neste curso, é disponibilizado o abanador para todos os participantes (o abanador e a mochila costal são os equipamentos mais eficientes para o combate e controle de pequenas ocorrências); </w:t>
      </w:r>
    </w:p>
    <w:p w14:paraId="0CFB4578" w14:textId="623A85F6" w:rsidR="006B6EC3" w:rsidRDefault="006B6EC3" w:rsidP="00A53FEA">
      <w:r>
        <w:tab/>
        <w:t>- Operação verde vivo – O corpo de bombeiros pede que a população evite o acúmulo de lixo em locais inapropriados, mantenha a limpeza das áreas verdes e solicite aos órgãos responsáveis do município que façam o recolhimento destes materiais descartados.</w:t>
      </w:r>
    </w:p>
    <w:p w14:paraId="24D8D70E" w14:textId="2DBEE88A" w:rsidR="009B26B0" w:rsidRDefault="009B26B0" w:rsidP="00A53FEA">
      <w:r>
        <w:tab/>
      </w:r>
    </w:p>
    <w:p w14:paraId="35EA34EA" w14:textId="561E3FA5" w:rsidR="003F4E12" w:rsidRDefault="009B26B0" w:rsidP="003712CA">
      <w:r>
        <w:tab/>
      </w:r>
    </w:p>
    <w:p w14:paraId="74FCC51A" w14:textId="77777777" w:rsidR="003F4E12" w:rsidRPr="00192CAB" w:rsidRDefault="00CE6EFB" w:rsidP="003F4E12">
      <w:pPr>
        <w:pStyle w:val="Ttulo2"/>
        <w:rPr>
          <w:b/>
        </w:rPr>
      </w:pPr>
      <w:bookmarkStart w:id="7" w:name="_Toc512519591"/>
      <w:r w:rsidRPr="00192CAB">
        <w:rPr>
          <w:b/>
        </w:rPr>
        <w:t>objetivo da solução</w:t>
      </w:r>
      <w:bookmarkEnd w:id="7"/>
    </w:p>
    <w:p w14:paraId="662E6477" w14:textId="3175A3E2" w:rsidR="003F4E12" w:rsidRDefault="007402D5" w:rsidP="003F4E12">
      <w:r>
        <w:tab/>
        <w:t>O objetivo da nossa solução é justamente atacar os pontos mais impactantes no que se refere à prevenção e ao primeiro combate de um princípio de incêndio</w:t>
      </w:r>
      <w:r w:rsidR="006B6EC3">
        <w:t>, que são:</w:t>
      </w:r>
    </w:p>
    <w:p w14:paraId="091CD578" w14:textId="73A24436" w:rsidR="006B6EC3" w:rsidRDefault="006B6EC3" w:rsidP="003F4E12">
      <w:r>
        <w:tab/>
        <w:t>- A notificação rápida ao corpo de bombeiros sobre um princípio de incêndio;</w:t>
      </w:r>
    </w:p>
    <w:p w14:paraId="331FC77A" w14:textId="5659F022" w:rsidR="006B6EC3" w:rsidRDefault="006B6EC3" w:rsidP="003F4E12">
      <w:r>
        <w:tab/>
        <w:t>- O primeiro combate ao princípio de incêndio pelos responsáveis pelo local, enquanto o fogo ainda não representa muito perigo, pois isso pode evitar grandes perdas e ajudar no trabalho do corpo de bombeiros;</w:t>
      </w:r>
    </w:p>
    <w:p w14:paraId="535E1CF2" w14:textId="5EBFF365" w:rsidR="006B6EC3" w:rsidRDefault="006B6EC3" w:rsidP="003F4E12">
      <w:r>
        <w:tab/>
        <w:t>- Na situação em que o incêndio toma grandes proporções, é preciso um alerta para os moradores próximos daquela região que possam ser afetados.</w:t>
      </w:r>
    </w:p>
    <w:p w14:paraId="04E9470E" w14:textId="24B674A2" w:rsidR="006B6EC3" w:rsidRDefault="006B6EC3" w:rsidP="003F4E12">
      <w:r>
        <w:tab/>
        <w:t xml:space="preserve">Segue os </w:t>
      </w:r>
      <w:proofErr w:type="spellStart"/>
      <w:r>
        <w:t>features</w:t>
      </w:r>
      <w:proofErr w:type="spellEnd"/>
      <w:r>
        <w:t xml:space="preserve"> da nossa solução:</w:t>
      </w:r>
    </w:p>
    <w:p w14:paraId="123C4D4E" w14:textId="6C730CEE" w:rsidR="006B6EC3" w:rsidRDefault="006B6EC3" w:rsidP="006B6EC3">
      <w:r>
        <w:tab/>
        <w:t xml:space="preserve">- Detecção de temperatura e umidade em determinada área por meio de sensor conectado em </w:t>
      </w:r>
      <w:proofErr w:type="spellStart"/>
      <w:r>
        <w:t>arduíno</w:t>
      </w:r>
      <w:proofErr w:type="spellEnd"/>
      <w:r>
        <w:t>.</w:t>
      </w:r>
    </w:p>
    <w:p w14:paraId="2E6E6043" w14:textId="5D4A7E15" w:rsidR="006B6EC3" w:rsidRDefault="006B6EC3" w:rsidP="006B6EC3">
      <w:r>
        <w:lastRenderedPageBreak/>
        <w:tab/>
        <w:t xml:space="preserve">- Sensores mandarão as leituras via </w:t>
      </w:r>
      <w:proofErr w:type="spellStart"/>
      <w:r>
        <w:t>wi-fi</w:t>
      </w:r>
      <w:proofErr w:type="spellEnd"/>
      <w:r>
        <w:t xml:space="preserve"> para uma nuvem e armazenarão informações em um banco de dados próprio, onde será feita análise estatística própria, mas serão fornecidas as informações para os órgãos governamentais responsáveis, para ajudar na estatística dos dados oficiais.</w:t>
      </w:r>
    </w:p>
    <w:p w14:paraId="5B6FA349" w14:textId="00E21673" w:rsidR="006B6EC3" w:rsidRDefault="006B6EC3" w:rsidP="006B6EC3">
      <w:r>
        <w:tab/>
        <w:t>- Acionará o corpo de bombeiros imediatamente da variação excessiva de temperatura, poupando o trabalho de alguém de precisar identificar o incêndio e acionar os bombeiros por telefone. Alertará os trabalhadores e moradores cadastrados no sistema em caso de alastramento do incêndio.</w:t>
      </w:r>
    </w:p>
    <w:p w14:paraId="64D80328" w14:textId="5E15B030" w:rsidR="006B6EC3" w:rsidRDefault="006B6EC3" w:rsidP="006B6EC3">
      <w:r>
        <w:tab/>
        <w:t>- Acionará irrigadores automáticos do local (caso existam) quando identificada umidade relativa do ar/solo muito baixa. Geralmente os irrigadores automáticos são programados por tempo ou ativados manualmente. O nosso sistema tornará esse acionamento reativo à variação da umidade relativa do ar/solo.</w:t>
      </w:r>
    </w:p>
    <w:p w14:paraId="4DFDF4FD" w14:textId="549D804B" w:rsidR="006B6EC3" w:rsidRDefault="006B6EC3" w:rsidP="006B6EC3">
      <w:r>
        <w:tab/>
        <w:t>- Disponibilizará acesso aos dados para os trabalhadores, moradores, empresa contratante do sistema e unidade do corpo de bombeiros responsável por determinada área rural. No caso de moradores, bastará apenas um pequeno cadastro para ser incluída nos alertas do sistema, caso morem próximas de algum local que possui o sistema instalado.</w:t>
      </w:r>
    </w:p>
    <w:p w14:paraId="06A53842" w14:textId="0B6BE172" w:rsidR="006B6EC3" w:rsidRDefault="006B6EC3" w:rsidP="003F4E12"/>
    <w:p w14:paraId="38CE75EC" w14:textId="77777777" w:rsidR="006B6EC3" w:rsidRDefault="006B6EC3" w:rsidP="003F4E12"/>
    <w:p w14:paraId="1CD1137B" w14:textId="77777777" w:rsidR="003F4E12" w:rsidRPr="00192CAB" w:rsidRDefault="00CE6EFB" w:rsidP="003F4E12">
      <w:pPr>
        <w:pStyle w:val="Ttulo2"/>
        <w:rPr>
          <w:b/>
        </w:rPr>
      </w:pPr>
      <w:bookmarkStart w:id="8" w:name="_Toc512519592"/>
      <w:r w:rsidRPr="00192CAB">
        <w:rPr>
          <w:b/>
        </w:rPr>
        <w:t>diagrama da solução</w:t>
      </w:r>
      <w:bookmarkEnd w:id="8"/>
    </w:p>
    <w:p w14:paraId="1CD2580C" w14:textId="3A5FA6E8" w:rsidR="003F4E12" w:rsidRDefault="00A61339" w:rsidP="003F4E12">
      <w:r>
        <w:tab/>
        <w:t xml:space="preserve">Aqui segue a arquitetura da nossa solução, demonstrando todos os </w:t>
      </w:r>
      <w:proofErr w:type="spellStart"/>
      <w:r>
        <w:t>features</w:t>
      </w:r>
      <w:proofErr w:type="spellEnd"/>
      <w:r>
        <w:t xml:space="preserve"> e suas interações:</w:t>
      </w:r>
    </w:p>
    <w:p w14:paraId="37838AD2" w14:textId="4C716EF5" w:rsidR="00A61339" w:rsidRDefault="00A61339" w:rsidP="003F4E12"/>
    <w:p w14:paraId="36BA9096" w14:textId="2E498D54" w:rsidR="00A61339" w:rsidRDefault="00A61339" w:rsidP="003F4E12"/>
    <w:p w14:paraId="30D10EBE" w14:textId="193CEF91" w:rsidR="00A61339" w:rsidRDefault="00A61339" w:rsidP="003F4E12"/>
    <w:p w14:paraId="51BF5E00" w14:textId="3585F50D" w:rsidR="00A61339" w:rsidRDefault="00A61339" w:rsidP="003F4E12"/>
    <w:p w14:paraId="6F16BF66" w14:textId="56B9976D" w:rsidR="00A61339" w:rsidRDefault="00A61339" w:rsidP="003F4E12"/>
    <w:p w14:paraId="28F315AD" w14:textId="109368F7" w:rsidR="00A61339" w:rsidRDefault="00A61339" w:rsidP="003F4E12"/>
    <w:p w14:paraId="022E7A6A" w14:textId="4C1AEE34" w:rsidR="00A61339" w:rsidRDefault="00A61339" w:rsidP="003F4E12"/>
    <w:p w14:paraId="4031157D" w14:textId="361229AA" w:rsidR="00A61339" w:rsidRDefault="00A61339" w:rsidP="003F4E12"/>
    <w:p w14:paraId="71D51CA5" w14:textId="17B8E77F" w:rsidR="00A61339" w:rsidRDefault="00A61339" w:rsidP="003F4E12"/>
    <w:p w14:paraId="2B95A8DD" w14:textId="277BE2D4" w:rsidR="00A61339" w:rsidRDefault="00A61339" w:rsidP="003F4E12"/>
    <w:p w14:paraId="56B9AFDD" w14:textId="17D6A51B" w:rsidR="00A61339" w:rsidRDefault="00A61339" w:rsidP="00A61339">
      <w:pPr>
        <w:jc w:val="left"/>
      </w:pPr>
      <w:r>
        <w:tab/>
        <w:t>Desenho de Solução:</w:t>
      </w:r>
    </w:p>
    <w:p w14:paraId="2D0B5FD2" w14:textId="73705C9B" w:rsidR="00A61339" w:rsidRDefault="00A61339" w:rsidP="003F4E12">
      <w:pPr>
        <w:sectPr w:rsidR="00A61339"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r>
        <w:rPr>
          <w:noProof/>
        </w:rPr>
        <w:drawing>
          <wp:inline distT="0" distB="0" distL="0" distR="0" wp14:anchorId="389DA217" wp14:editId="52C971ED">
            <wp:extent cx="5760720" cy="29025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02585"/>
                    </a:xfrm>
                    <a:prstGeom prst="rect">
                      <a:avLst/>
                    </a:prstGeom>
                  </pic:spPr>
                </pic:pic>
              </a:graphicData>
            </a:graphic>
          </wp:inline>
        </w:drawing>
      </w:r>
    </w:p>
    <w:bookmarkEnd w:id="6"/>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781781">
      <w:pPr>
        <w:pStyle w:val="Ttulo1"/>
        <w:numPr>
          <w:ilvl w:val="0"/>
          <w:numId w:val="36"/>
        </w:numPr>
      </w:pPr>
      <w:bookmarkStart w:id="9" w:name="_Toc512519593"/>
      <w:r>
        <w:lastRenderedPageBreak/>
        <w:t>PLANEJAMENTO DO PROJETO</w:t>
      </w:r>
      <w:bookmarkEnd w:id="9"/>
    </w:p>
    <w:p w14:paraId="238AEE34" w14:textId="77777777" w:rsidR="00370E34" w:rsidRPr="00192CAB" w:rsidRDefault="00124F5F" w:rsidP="00124F5F">
      <w:pPr>
        <w:pStyle w:val="Ttulo2"/>
        <w:rPr>
          <w:b/>
        </w:rPr>
      </w:pPr>
      <w:bookmarkStart w:id="10" w:name="_Toc512519594"/>
      <w:r w:rsidRPr="00192CAB">
        <w:rPr>
          <w:b/>
        </w:rPr>
        <w:t>Definição da Equipe do projeto</w:t>
      </w:r>
      <w:bookmarkEnd w:id="10"/>
      <w:r w:rsidR="00A10A2D" w:rsidRPr="00192CAB">
        <w:rPr>
          <w:b/>
        </w:rPr>
        <w:t xml:space="preserve"> </w:t>
      </w:r>
    </w:p>
    <w:p w14:paraId="3EBAB78D" w14:textId="17AF0A9E" w:rsidR="00574E32" w:rsidRDefault="00370E34" w:rsidP="00124F5F">
      <w:r w:rsidRPr="004B1208">
        <w:tab/>
      </w:r>
      <w:r w:rsidR="00574E32">
        <w:t xml:space="preserve">Para desenvolvimento deste projeto, utilizamos a metodologia ágil Scrum. Os </w:t>
      </w:r>
      <w:proofErr w:type="spellStart"/>
      <w:r w:rsidR="00574E32">
        <w:t>pápeis</w:t>
      </w:r>
      <w:proofErr w:type="spellEnd"/>
      <w:r w:rsidR="00574E32">
        <w:t xml:space="preserve"> foram os seguintes:</w:t>
      </w:r>
    </w:p>
    <w:p w14:paraId="313712E9" w14:textId="246E22B0" w:rsidR="00574E32" w:rsidRDefault="00574E32" w:rsidP="00124F5F">
      <w:r>
        <w:tab/>
        <w:t xml:space="preserve">- Anderson Richard – </w:t>
      </w:r>
      <w:proofErr w:type="spellStart"/>
      <w:r>
        <w:t>Product</w:t>
      </w:r>
      <w:proofErr w:type="spellEnd"/>
      <w:r>
        <w:t xml:space="preserve"> </w:t>
      </w:r>
      <w:proofErr w:type="spellStart"/>
      <w:r>
        <w:t>Owner</w:t>
      </w:r>
      <w:proofErr w:type="spellEnd"/>
    </w:p>
    <w:p w14:paraId="3035901B" w14:textId="20FE3E13" w:rsidR="00574E32" w:rsidRDefault="00574E32" w:rsidP="00124F5F">
      <w:r>
        <w:tab/>
        <w:t>- Isabela Carolina – Desenvolvedora</w:t>
      </w:r>
    </w:p>
    <w:p w14:paraId="49303A57" w14:textId="2269FED3" w:rsidR="00574E32" w:rsidRDefault="00574E32" w:rsidP="00124F5F">
      <w:r>
        <w:tab/>
        <w:t>- Leonardo Melo – Scrum Master</w:t>
      </w:r>
    </w:p>
    <w:p w14:paraId="5761B533" w14:textId="5577BE8C" w:rsidR="00574E32" w:rsidRDefault="00574E32" w:rsidP="00124F5F">
      <w:r>
        <w:tab/>
        <w:t>- Maurício Santos – Desenvolvedor</w:t>
      </w:r>
    </w:p>
    <w:p w14:paraId="3C8F974F" w14:textId="2AFA9E85" w:rsidR="00574E32" w:rsidRDefault="00574E32" w:rsidP="00124F5F">
      <w:r>
        <w:tab/>
        <w:t xml:space="preserve">- William Nicolau – Desenvolvedor </w:t>
      </w:r>
    </w:p>
    <w:p w14:paraId="6BA01EDE" w14:textId="402A12B5" w:rsidR="00574E32" w:rsidRDefault="00574E32" w:rsidP="00124F5F">
      <w:r>
        <w:tab/>
        <w:t xml:space="preserve">O </w:t>
      </w:r>
      <w:proofErr w:type="spellStart"/>
      <w:r>
        <w:t>Product</w:t>
      </w:r>
      <w:proofErr w:type="spellEnd"/>
      <w:r>
        <w:t xml:space="preserve"> </w:t>
      </w:r>
      <w:proofErr w:type="spellStart"/>
      <w:r>
        <w:t>Owner</w:t>
      </w:r>
      <w:proofErr w:type="spellEnd"/>
      <w:r>
        <w:t>, também conhecido como P.O, teve a responsabilidade de desenvolver todos os backlogs e planejar todas as sprints. Cuidou também da gestão dos riscos do projeto e plano de homologação com o cliente.</w:t>
      </w:r>
    </w:p>
    <w:p w14:paraId="291C8EAF" w14:textId="3ED46982" w:rsidR="00574E32" w:rsidRDefault="00574E32" w:rsidP="00124F5F">
      <w:r>
        <w:tab/>
        <w:t xml:space="preserve">O Scrum Master fez o gerenciamento de todos os controles do projeto, como as reuniões, os prazos das atividades e o registro na ferramenta de gestão utilizada. Foi responsável também por toda a documentação, arquitetura da solução e participou do desenvolvimento do site, mais na parte de </w:t>
      </w:r>
      <w:proofErr w:type="spellStart"/>
      <w:r>
        <w:t>back</w:t>
      </w:r>
      <w:proofErr w:type="spellEnd"/>
      <w:r>
        <w:t>-end.</w:t>
      </w:r>
    </w:p>
    <w:p w14:paraId="74703E81" w14:textId="77777777" w:rsidR="00574E32" w:rsidRDefault="00574E32" w:rsidP="00124F5F">
      <w:r>
        <w:tab/>
        <w:t xml:space="preserve">Os Desenvolvedores, conhecidos como </w:t>
      </w:r>
      <w:proofErr w:type="spellStart"/>
      <w:r>
        <w:t>devs</w:t>
      </w:r>
      <w:proofErr w:type="spellEnd"/>
      <w:r>
        <w:t xml:space="preserve">, são os que ficam com os trabalhos árduos. </w:t>
      </w:r>
    </w:p>
    <w:p w14:paraId="50072095" w14:textId="3FB2FB88" w:rsidR="00DF3E71" w:rsidRDefault="00574E32" w:rsidP="00124F5F">
      <w:r>
        <w:tab/>
        <w:t xml:space="preserve">A </w:t>
      </w:r>
      <w:proofErr w:type="spellStart"/>
      <w:r w:rsidR="00DF3E71">
        <w:t>Dev</w:t>
      </w:r>
      <w:proofErr w:type="spellEnd"/>
      <w:r w:rsidR="00DF3E71">
        <w:t xml:space="preserve"> </w:t>
      </w:r>
      <w:r>
        <w:t xml:space="preserve">Isabela cuidou do design do site, </w:t>
      </w:r>
      <w:r w:rsidR="00DF3E71">
        <w:t xml:space="preserve">montou o diagrama de funcionamento do site, fez o </w:t>
      </w:r>
      <w:r>
        <w:t>dicionário de dados do banco de dados, auxiliou na modelagem lógica</w:t>
      </w:r>
      <w:r w:rsidR="00DF3E71">
        <w:t xml:space="preserve"> do banco de dados</w:t>
      </w:r>
      <w:r>
        <w:t xml:space="preserve"> e</w:t>
      </w:r>
      <w:r w:rsidR="00DF3E71">
        <w:t xml:space="preserve"> auxiliou o P.O no planejamento.</w:t>
      </w:r>
    </w:p>
    <w:p w14:paraId="75E06801" w14:textId="50B26534" w:rsidR="00574E32" w:rsidRDefault="00DF3E71" w:rsidP="00124F5F">
      <w:r>
        <w:tab/>
        <w:t xml:space="preserve">O </w:t>
      </w:r>
      <w:proofErr w:type="spellStart"/>
      <w:r>
        <w:t>Dev</w:t>
      </w:r>
      <w:proofErr w:type="spellEnd"/>
      <w:r>
        <w:t xml:space="preserve"> Maurício montou nosso diagrama de suporte, configurou nossa ferramenta de help </w:t>
      </w:r>
      <w:proofErr w:type="spellStart"/>
      <w:r>
        <w:t>desk</w:t>
      </w:r>
      <w:proofErr w:type="spellEnd"/>
      <w:r>
        <w:t xml:space="preserve">, incluindo </w:t>
      </w:r>
      <w:proofErr w:type="spellStart"/>
      <w:r>
        <w:t>chatbot</w:t>
      </w:r>
      <w:proofErr w:type="spellEnd"/>
      <w:r>
        <w:t xml:space="preserve"> no site, garantiu a responsividade da nossa página web e fez muitas configurações de </w:t>
      </w:r>
      <w:proofErr w:type="spellStart"/>
      <w:r>
        <w:t>back-end</w:t>
      </w:r>
      <w:proofErr w:type="spellEnd"/>
      <w:r>
        <w:t xml:space="preserve"> do site.</w:t>
      </w:r>
    </w:p>
    <w:p w14:paraId="2FB46B6D" w14:textId="2A5262C5" w:rsidR="00DF3E71" w:rsidRDefault="00DF3E71" w:rsidP="00124F5F">
      <w:r>
        <w:tab/>
        <w:t xml:space="preserve">O </w:t>
      </w:r>
      <w:proofErr w:type="spellStart"/>
      <w:r>
        <w:t>Dev</w:t>
      </w:r>
      <w:proofErr w:type="spellEnd"/>
      <w:r>
        <w:t xml:space="preserve"> William ficou com um dos trabalhos mais duros, que foi o desenvolvimento do nosso banco de dados. Fez a modelagem conceitual, modelagem lógica, modelagem física e scripts de implantação para o MySQL, onde rodamos testes, e para o MSSQL, onde está nosso serviço de banco de dados.</w:t>
      </w:r>
    </w:p>
    <w:p w14:paraId="265DBE77" w14:textId="77777777" w:rsidR="00574E32" w:rsidRDefault="00574E32" w:rsidP="00124F5F"/>
    <w:p w14:paraId="09E2F69D" w14:textId="77777777" w:rsidR="00370E34" w:rsidRDefault="00370E34" w:rsidP="00151454">
      <w:r>
        <w:tab/>
      </w:r>
    </w:p>
    <w:p w14:paraId="631BA6BF" w14:textId="77777777" w:rsidR="00EB4A20" w:rsidRPr="00192CAB" w:rsidRDefault="00EB4A20" w:rsidP="00EB4A20">
      <w:pPr>
        <w:pStyle w:val="Ttulo2"/>
        <w:rPr>
          <w:b/>
        </w:rPr>
      </w:pPr>
      <w:bookmarkStart w:id="11" w:name="_Toc512519595"/>
      <w:r w:rsidRPr="00192CAB">
        <w:rPr>
          <w:b/>
        </w:rPr>
        <w:lastRenderedPageBreak/>
        <w:t>PROCESSO E FERRAMENTA DE GESTÃO DE PROJETOS</w:t>
      </w:r>
      <w:bookmarkEnd w:id="11"/>
      <w:r w:rsidRPr="00192CAB">
        <w:rPr>
          <w:b/>
        </w:rPr>
        <w:t xml:space="preserve"> </w:t>
      </w:r>
    </w:p>
    <w:p w14:paraId="6BE67C02" w14:textId="3BB5A965" w:rsidR="00DF3E71" w:rsidRDefault="00EB4A20" w:rsidP="00EB4A20">
      <w:r w:rsidRPr="004B1208">
        <w:tab/>
      </w:r>
      <w:r w:rsidR="00DF3E71">
        <w:t xml:space="preserve">Utilizamos uma ferramenta de gestão </w:t>
      </w:r>
      <w:proofErr w:type="spellStart"/>
      <w:r w:rsidR="00DF3E71">
        <w:t>free</w:t>
      </w:r>
      <w:proofErr w:type="spellEnd"/>
      <w:r w:rsidR="00DF3E71">
        <w:t xml:space="preserve"> chamada Bitrix24. Ela permite organizar as tarefas conforme várias metodologias, como por exemplo, metodologia </w:t>
      </w:r>
      <w:proofErr w:type="spellStart"/>
      <w:r w:rsidR="00DF3E71">
        <w:t>Kanban</w:t>
      </w:r>
      <w:proofErr w:type="spellEnd"/>
      <w:r w:rsidR="00DF3E71">
        <w:t xml:space="preserve">, metodologia </w:t>
      </w:r>
      <w:proofErr w:type="spellStart"/>
      <w:r w:rsidR="00DF3E71">
        <w:t>Gantt</w:t>
      </w:r>
      <w:proofErr w:type="spellEnd"/>
      <w:r w:rsidR="00DF3E71">
        <w:t>, ou até mesmo simples listas de tarefas. Segue print da ferramenta:</w:t>
      </w:r>
    </w:p>
    <w:p w14:paraId="43306CD8" w14:textId="77777777" w:rsidR="00DF3E71" w:rsidRDefault="00DF3E71" w:rsidP="00EB4A20"/>
    <w:p w14:paraId="36C740AA" w14:textId="11612FF6" w:rsidR="00DF3E71" w:rsidRDefault="00DF3E71" w:rsidP="00EB4A20">
      <w:r w:rsidRPr="00DF3E71">
        <w:rPr>
          <w:noProof/>
        </w:rPr>
        <w:drawing>
          <wp:inline distT="0" distB="0" distL="0" distR="0" wp14:anchorId="5879B4ED" wp14:editId="0286AB8F">
            <wp:extent cx="5760720" cy="2690495"/>
            <wp:effectExtent l="0" t="0" r="0" b="0"/>
            <wp:docPr id="4" name="Imagem 3">
              <a:extLst xmlns:a="http://schemas.openxmlformats.org/drawingml/2006/main">
                <a:ext uri="{FF2B5EF4-FFF2-40B4-BE49-F238E27FC236}">
                  <a16:creationId xmlns:a16="http://schemas.microsoft.com/office/drawing/2014/main" id="{7DBECA45-3FF6-4594-B343-7EF70699EC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7DBECA45-3FF6-4594-B343-7EF70699EC33}"/>
                        </a:ext>
                      </a:extLst>
                    </pic:cNvPr>
                    <pic:cNvPicPr>
                      <a:picLocks noChangeAspect="1"/>
                    </pic:cNvPicPr>
                  </pic:nvPicPr>
                  <pic:blipFill>
                    <a:blip r:embed="rId19"/>
                    <a:stretch>
                      <a:fillRect/>
                    </a:stretch>
                  </pic:blipFill>
                  <pic:spPr>
                    <a:xfrm>
                      <a:off x="0" y="0"/>
                      <a:ext cx="5760720" cy="2690495"/>
                    </a:xfrm>
                    <a:prstGeom prst="rect">
                      <a:avLst/>
                    </a:prstGeom>
                  </pic:spPr>
                </pic:pic>
              </a:graphicData>
            </a:graphic>
          </wp:inline>
        </w:drawing>
      </w:r>
    </w:p>
    <w:p w14:paraId="4935E93B" w14:textId="7A787407" w:rsidR="00DF3E71" w:rsidRDefault="00DF3E71" w:rsidP="00EB4A20"/>
    <w:p w14:paraId="36D8D2B1" w14:textId="6CF90F16" w:rsidR="00370E34" w:rsidRDefault="00DF3E71" w:rsidP="00EB4A20">
      <w:r>
        <w:tab/>
        <w:t>Fizemos reuniões 2 vezes por semana, onde acompanhávamos o andamento das tarefas, verificávamos se alguém estava com dificuldade e se a tarefa seria entregue no prazo certo. Aconteceu durante o desenvolvimento, de trocarmos prazos de tarefas, devido complexidade não prevista. Registramos tudo em atas de reunião</w:t>
      </w:r>
      <w:r w:rsidR="00B86DBF">
        <w:t xml:space="preserve"> e fizemos o upload na ferramenta de gestão, para poder ser vista por todos.</w:t>
      </w:r>
      <w:r>
        <w:t xml:space="preserve"> </w:t>
      </w:r>
    </w:p>
    <w:p w14:paraId="371799F5" w14:textId="77777777" w:rsidR="00EB4A20" w:rsidRPr="00192CAB" w:rsidRDefault="002D45C8" w:rsidP="002D45C8">
      <w:pPr>
        <w:pStyle w:val="Ttulo2"/>
        <w:rPr>
          <w:b/>
        </w:rPr>
      </w:pPr>
      <w:bookmarkStart w:id="12" w:name="_Toc512519596"/>
      <w:r w:rsidRPr="00192CAB">
        <w:rPr>
          <w:b/>
        </w:rPr>
        <w:t>Gestão dos Riscos do Projeto</w:t>
      </w:r>
      <w:bookmarkEnd w:id="12"/>
      <w:r w:rsidR="00EB4A20" w:rsidRPr="00192CAB">
        <w:rPr>
          <w:b/>
        </w:rPr>
        <w:t xml:space="preserve"> </w:t>
      </w:r>
    </w:p>
    <w:p w14:paraId="1F7A14B0" w14:textId="6F0312B6" w:rsidR="00370E34" w:rsidRDefault="00EB4A20" w:rsidP="00EB4A20">
      <w:r w:rsidRPr="004B1208">
        <w:tab/>
      </w:r>
      <w:r w:rsidR="00251286">
        <w:t>Todo projeto tem riscos. Mas nossos riscos não eram tão grandes porque durante o desenvolvimento tivemos o auxílio de grandes profissionais, com larga experiência e competência, que são nossos professores. Dado isso, elencamos alguns poucos riscos:</w:t>
      </w:r>
    </w:p>
    <w:p w14:paraId="63F1C0F5" w14:textId="550F4FF4" w:rsidR="00251286" w:rsidRDefault="00251286" w:rsidP="00EB4A20">
      <w:r>
        <w:tab/>
        <w:t>- Alguém sair do grupo</w:t>
      </w:r>
    </w:p>
    <w:p w14:paraId="477B38AE" w14:textId="0BD4D32E" w:rsidR="00251286" w:rsidRDefault="00251286" w:rsidP="00EB4A20">
      <w:r>
        <w:tab/>
        <w:t>- Algum integrante não conseguir desenvolver as atividades designadas</w:t>
      </w:r>
    </w:p>
    <w:p w14:paraId="7EB63CB6" w14:textId="29970F15" w:rsidR="00251286" w:rsidRDefault="00251286" w:rsidP="00EB4A20">
      <w:r>
        <w:lastRenderedPageBreak/>
        <w:tab/>
        <w:t>- Não conseguirmos fazer nossas reuniões</w:t>
      </w:r>
    </w:p>
    <w:p w14:paraId="232A5E2A" w14:textId="2B6B3A51" w:rsidR="00251286" w:rsidRDefault="00251286" w:rsidP="00EB4A20"/>
    <w:p w14:paraId="4BA8ECB9" w14:textId="0EB52A58" w:rsidR="00251286" w:rsidRDefault="00251286" w:rsidP="00EB4A20">
      <w:r>
        <w:rPr>
          <w:noProof/>
        </w:rPr>
        <w:drawing>
          <wp:inline distT="0" distB="0" distL="0" distR="0" wp14:anchorId="277E0E14" wp14:editId="203E3CF4">
            <wp:extent cx="5760720" cy="13582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58265"/>
                    </a:xfrm>
                    <a:prstGeom prst="rect">
                      <a:avLst/>
                    </a:prstGeom>
                  </pic:spPr>
                </pic:pic>
              </a:graphicData>
            </a:graphic>
          </wp:inline>
        </w:drawing>
      </w:r>
    </w:p>
    <w:p w14:paraId="5726334E" w14:textId="5B63675A" w:rsidR="00251286" w:rsidRDefault="00251286" w:rsidP="00EB4A20">
      <w:r>
        <w:tab/>
        <w:t>Classificamos cada risco com sua probabilidade, seu impacto, fator de risco, ação a ser tomada caso a situação aconteça, e o prazo para esta ação.</w:t>
      </w:r>
    </w:p>
    <w:p w14:paraId="0F80D398" w14:textId="4341B6C6" w:rsidR="00251286" w:rsidRDefault="00251286" w:rsidP="00EB4A20">
      <w:r>
        <w:tab/>
        <w:t>Segue modelo usado para cálculo de fator de risco:</w:t>
      </w:r>
    </w:p>
    <w:p w14:paraId="4B0DADBC" w14:textId="0554B375" w:rsidR="00251286" w:rsidRDefault="00251286" w:rsidP="00EB4A20">
      <w:r>
        <w:tab/>
      </w:r>
      <w:r>
        <w:rPr>
          <w:noProof/>
        </w:rPr>
        <w:drawing>
          <wp:inline distT="0" distB="0" distL="0" distR="0" wp14:anchorId="1D754D06" wp14:editId="6EEEA4B0">
            <wp:extent cx="5760720" cy="409321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93210"/>
                    </a:xfrm>
                    <a:prstGeom prst="rect">
                      <a:avLst/>
                    </a:prstGeom>
                  </pic:spPr>
                </pic:pic>
              </a:graphicData>
            </a:graphic>
          </wp:inline>
        </w:drawing>
      </w:r>
    </w:p>
    <w:p w14:paraId="060685A5" w14:textId="77777777" w:rsidR="00251286" w:rsidRDefault="00251286" w:rsidP="00EB4A20"/>
    <w:p w14:paraId="231B852B" w14:textId="7382F432" w:rsidR="00251286" w:rsidRDefault="00251286" w:rsidP="00EB4A20">
      <w:r>
        <w:tab/>
      </w:r>
    </w:p>
    <w:p w14:paraId="29785EC2" w14:textId="1330C020" w:rsidR="00EB4A20" w:rsidRPr="00192CAB" w:rsidRDefault="005D1AEE" w:rsidP="00EB4A20">
      <w:pPr>
        <w:pStyle w:val="Ttulo2"/>
        <w:rPr>
          <w:b/>
        </w:rPr>
      </w:pPr>
      <w:bookmarkStart w:id="13" w:name="_Toc512519597"/>
      <w:r>
        <w:rPr>
          <w:b/>
        </w:rPr>
        <w:t xml:space="preserve">PRODUCT BACKLOG </w:t>
      </w:r>
      <w:r w:rsidR="00627011">
        <w:rPr>
          <w:b/>
        </w:rPr>
        <w:t>e</w:t>
      </w:r>
      <w:r>
        <w:rPr>
          <w:b/>
        </w:rPr>
        <w:t xml:space="preserve"> </w:t>
      </w:r>
      <w:r w:rsidR="002D45C8" w:rsidRPr="00192CAB">
        <w:rPr>
          <w:b/>
        </w:rPr>
        <w:t>requisitos</w:t>
      </w:r>
      <w:bookmarkEnd w:id="13"/>
      <w:r w:rsidR="00EB4A20" w:rsidRPr="00192CAB">
        <w:rPr>
          <w:b/>
        </w:rPr>
        <w:t xml:space="preserve"> </w:t>
      </w:r>
    </w:p>
    <w:p w14:paraId="67B279E4" w14:textId="6C4E68B8" w:rsidR="00CD2D7C" w:rsidRDefault="00EB4A20" w:rsidP="00EB4A20">
      <w:r w:rsidRPr="004B1208">
        <w:tab/>
      </w:r>
      <w:r w:rsidR="00CD2D7C">
        <w:tab/>
      </w:r>
      <w:proofErr w:type="spellStart"/>
      <w:r w:rsidR="00CD2D7C">
        <w:t>Product</w:t>
      </w:r>
      <w:proofErr w:type="spellEnd"/>
      <w:r w:rsidR="00CD2D7C">
        <w:t xml:space="preserve"> Backlog:</w:t>
      </w:r>
    </w:p>
    <w:p w14:paraId="6616BB27" w14:textId="7034BBF0" w:rsidR="00CD2D7C" w:rsidRDefault="00DF1546" w:rsidP="00EB4A20">
      <w:r>
        <w:rPr>
          <w:noProof/>
        </w:rPr>
        <w:lastRenderedPageBreak/>
        <w:drawing>
          <wp:inline distT="0" distB="0" distL="0" distR="0" wp14:anchorId="321AD994" wp14:editId="16BC6D9A">
            <wp:extent cx="5760720" cy="9029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902970"/>
                    </a:xfrm>
                    <a:prstGeom prst="rect">
                      <a:avLst/>
                    </a:prstGeom>
                  </pic:spPr>
                </pic:pic>
              </a:graphicData>
            </a:graphic>
          </wp:inline>
        </w:drawing>
      </w:r>
    </w:p>
    <w:p w14:paraId="3D22ED88" w14:textId="77777777" w:rsidR="00DF1546" w:rsidRDefault="00DF1546" w:rsidP="00EB4A20">
      <w:r>
        <w:tab/>
      </w:r>
    </w:p>
    <w:p w14:paraId="3EE4FA63" w14:textId="7FFF5C09" w:rsidR="00EB4A20" w:rsidRDefault="00DF1546" w:rsidP="00EB4A20">
      <w:r>
        <w:tab/>
        <w:t>Requisitos:</w:t>
      </w:r>
    </w:p>
    <w:p w14:paraId="2128E5A0" w14:textId="74352536" w:rsidR="00DF1546" w:rsidRDefault="00DF1546" w:rsidP="00EB4A20">
      <w:r>
        <w:rPr>
          <w:noProof/>
        </w:rPr>
        <w:drawing>
          <wp:inline distT="0" distB="0" distL="0" distR="0" wp14:anchorId="13871B5E" wp14:editId="7D8BB895">
            <wp:extent cx="5760720" cy="28473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47340"/>
                    </a:xfrm>
                    <a:prstGeom prst="rect">
                      <a:avLst/>
                    </a:prstGeom>
                  </pic:spPr>
                </pic:pic>
              </a:graphicData>
            </a:graphic>
          </wp:inline>
        </w:drawing>
      </w:r>
    </w:p>
    <w:p w14:paraId="35E176D6" w14:textId="2CB20D26" w:rsidR="00DF1546" w:rsidRDefault="00DF1546" w:rsidP="00EB4A20">
      <w:r>
        <w:rPr>
          <w:noProof/>
        </w:rPr>
        <w:drawing>
          <wp:inline distT="0" distB="0" distL="0" distR="0" wp14:anchorId="45AF452B" wp14:editId="746D7466">
            <wp:extent cx="5760720" cy="28670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67025"/>
                    </a:xfrm>
                    <a:prstGeom prst="rect">
                      <a:avLst/>
                    </a:prstGeom>
                  </pic:spPr>
                </pic:pic>
              </a:graphicData>
            </a:graphic>
          </wp:inline>
        </w:drawing>
      </w:r>
    </w:p>
    <w:p w14:paraId="7166748A" w14:textId="77777777" w:rsidR="000C7251" w:rsidRPr="00192CAB" w:rsidRDefault="000C7251" w:rsidP="000C7251">
      <w:pPr>
        <w:pStyle w:val="Ttulo2"/>
        <w:rPr>
          <w:b/>
        </w:rPr>
      </w:pPr>
      <w:bookmarkStart w:id="14" w:name="_Toc512519598"/>
      <w:r w:rsidRPr="00192CAB">
        <w:rPr>
          <w:b/>
        </w:rPr>
        <w:t>Sprints / sprint backlog</w:t>
      </w:r>
      <w:bookmarkEnd w:id="14"/>
      <w:r w:rsidRPr="00192CAB">
        <w:rPr>
          <w:b/>
        </w:rPr>
        <w:t xml:space="preserve"> </w:t>
      </w:r>
    </w:p>
    <w:p w14:paraId="7EF37B59" w14:textId="0569FD1C" w:rsidR="00DF1546" w:rsidRDefault="000C7251" w:rsidP="000C7251">
      <w:r w:rsidRPr="004B1208">
        <w:tab/>
      </w:r>
      <w:r w:rsidR="00DF1546">
        <w:t>Sprint Backlog:</w:t>
      </w:r>
    </w:p>
    <w:p w14:paraId="4E1FD23E" w14:textId="027AB91D" w:rsidR="00DF1546" w:rsidRDefault="00DF1546" w:rsidP="000C7251"/>
    <w:p w14:paraId="0EB95E62" w14:textId="77777777" w:rsidR="00DF1546" w:rsidRDefault="00DF1546" w:rsidP="000C7251"/>
    <w:p w14:paraId="2D28570C" w14:textId="06DEAF91" w:rsidR="000C7251" w:rsidRDefault="00DF1546" w:rsidP="000C7251">
      <w:r>
        <w:tab/>
        <w:t>Sprint 1:</w:t>
      </w:r>
    </w:p>
    <w:p w14:paraId="2801FA7C" w14:textId="701DA1A8" w:rsidR="00DF1546" w:rsidRDefault="00DF1546" w:rsidP="000C7251">
      <w:r>
        <w:rPr>
          <w:noProof/>
        </w:rPr>
        <w:drawing>
          <wp:inline distT="0" distB="0" distL="0" distR="0" wp14:anchorId="6E7E1390" wp14:editId="4DEF4B03">
            <wp:extent cx="5760720" cy="19386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938655"/>
                    </a:xfrm>
                    <a:prstGeom prst="rect">
                      <a:avLst/>
                    </a:prstGeom>
                  </pic:spPr>
                </pic:pic>
              </a:graphicData>
            </a:graphic>
          </wp:inline>
        </w:drawing>
      </w:r>
    </w:p>
    <w:p w14:paraId="3BCF95A1" w14:textId="688EBF47" w:rsidR="00DF1546" w:rsidRDefault="00DF1546" w:rsidP="000C7251">
      <w:r>
        <w:tab/>
      </w:r>
    </w:p>
    <w:p w14:paraId="474CFDA1" w14:textId="185FBDEB" w:rsidR="00DF1546" w:rsidRDefault="00DF1546" w:rsidP="000C7251">
      <w:r>
        <w:tab/>
        <w:t>Sprint 2:</w:t>
      </w:r>
    </w:p>
    <w:p w14:paraId="2C0596FF" w14:textId="30A524A8" w:rsidR="00DF1546" w:rsidRDefault="000A2492" w:rsidP="000C7251">
      <w:r>
        <w:rPr>
          <w:noProof/>
        </w:rPr>
        <w:drawing>
          <wp:inline distT="0" distB="0" distL="0" distR="0" wp14:anchorId="366AF0C3" wp14:editId="3FE433D4">
            <wp:extent cx="5760720" cy="223647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36470"/>
                    </a:xfrm>
                    <a:prstGeom prst="rect">
                      <a:avLst/>
                    </a:prstGeom>
                  </pic:spPr>
                </pic:pic>
              </a:graphicData>
            </a:graphic>
          </wp:inline>
        </w:drawing>
      </w:r>
    </w:p>
    <w:p w14:paraId="4A7C164D" w14:textId="5542800C" w:rsidR="000A2492" w:rsidRDefault="000A2492" w:rsidP="000C7251">
      <w:r>
        <w:rPr>
          <w:noProof/>
        </w:rPr>
        <w:drawing>
          <wp:inline distT="0" distB="0" distL="0" distR="0" wp14:anchorId="6869B4E0" wp14:editId="7A9585FF">
            <wp:extent cx="5760720" cy="19062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06270"/>
                    </a:xfrm>
                    <a:prstGeom prst="rect">
                      <a:avLst/>
                    </a:prstGeom>
                  </pic:spPr>
                </pic:pic>
              </a:graphicData>
            </a:graphic>
          </wp:inline>
        </w:drawing>
      </w:r>
    </w:p>
    <w:p w14:paraId="7337224D" w14:textId="06CDF106" w:rsidR="000A2492" w:rsidRDefault="000A2492" w:rsidP="000C7251">
      <w:r>
        <w:rPr>
          <w:noProof/>
        </w:rPr>
        <w:drawing>
          <wp:inline distT="0" distB="0" distL="0" distR="0" wp14:anchorId="06A7C483" wp14:editId="1032C576">
            <wp:extent cx="5760720" cy="12319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31900"/>
                    </a:xfrm>
                    <a:prstGeom prst="rect">
                      <a:avLst/>
                    </a:prstGeom>
                  </pic:spPr>
                </pic:pic>
              </a:graphicData>
            </a:graphic>
          </wp:inline>
        </w:drawing>
      </w:r>
    </w:p>
    <w:p w14:paraId="25A42CA7" w14:textId="3C09EBE8" w:rsidR="000A2492" w:rsidRDefault="000A2492" w:rsidP="000C7251">
      <w:r>
        <w:lastRenderedPageBreak/>
        <w:tab/>
        <w:t>Sprint 3:</w:t>
      </w:r>
    </w:p>
    <w:p w14:paraId="63ABF1A8" w14:textId="77777777" w:rsidR="000A2492" w:rsidRDefault="000A2492" w:rsidP="000C7251"/>
    <w:p w14:paraId="2694CCEC" w14:textId="64F7F37F" w:rsidR="00370E34" w:rsidRDefault="00AF5BE2" w:rsidP="007B4A44">
      <w:pPr>
        <w:sectPr w:rsidR="00370E34" w:rsidSect="008B07EE">
          <w:headerReference w:type="even" r:id="rId29"/>
          <w:headerReference w:type="default" r:id="rId30"/>
          <w:footerReference w:type="even" r:id="rId31"/>
          <w:footerReference w:type="default" r:id="rId32"/>
          <w:headerReference w:type="first" r:id="rId33"/>
          <w:footerReference w:type="first" r:id="rId34"/>
          <w:pgSz w:w="11907" w:h="16840" w:code="9"/>
          <w:pgMar w:top="1701" w:right="1134" w:bottom="1531" w:left="1701" w:header="709" w:footer="709" w:gutter="0"/>
          <w:cols w:space="708"/>
          <w:titlePg/>
          <w:docGrid w:linePitch="360"/>
        </w:sectPr>
      </w:pPr>
      <w:r>
        <w:rPr>
          <w:noProof/>
        </w:rPr>
        <w:drawing>
          <wp:inline distT="0" distB="0" distL="0" distR="0" wp14:anchorId="17454DD8" wp14:editId="30A274A7">
            <wp:extent cx="5760720" cy="326644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66440"/>
                    </a:xfrm>
                    <a:prstGeom prst="rect">
                      <a:avLst/>
                    </a:prstGeom>
                  </pic:spPr>
                </pic:pic>
              </a:graphicData>
            </a:graphic>
          </wp:inline>
        </w:drawing>
      </w:r>
    </w:p>
    <w:p w14:paraId="35864B8F" w14:textId="77777777" w:rsidR="00370E34" w:rsidRDefault="004456BF" w:rsidP="00A4698C">
      <w:pPr>
        <w:pStyle w:val="FolhadeRostodosCaptulos"/>
      </w:pPr>
      <w:fldSimple w:instr=" REF _Ref125306944 \w ">
        <w:r w:rsidR="008841DA">
          <w:t>3</w:t>
        </w:r>
      </w:fldSimple>
      <w:r w:rsidR="00BB1C7D">
        <w:tab/>
      </w:r>
      <w:r w:rsidR="00A53A93">
        <w:t>desenvolvimento do projeto</w:t>
      </w:r>
    </w:p>
    <w:p w14:paraId="7C0D6DE9" w14:textId="77777777" w:rsidR="00370E34" w:rsidRPr="002E7274" w:rsidRDefault="00A53A93" w:rsidP="007B4A44">
      <w:pPr>
        <w:pStyle w:val="Ttulo1"/>
        <w:rPr>
          <w:color w:val="000000"/>
        </w:rPr>
      </w:pPr>
      <w:bookmarkStart w:id="15" w:name="_Toc512519599"/>
      <w:r>
        <w:rPr>
          <w:color w:val="000000"/>
        </w:rPr>
        <w:lastRenderedPageBreak/>
        <w:t>desenvolvimento do projeto</w:t>
      </w:r>
      <w:bookmarkEnd w:id="15"/>
    </w:p>
    <w:p w14:paraId="385B2FED" w14:textId="77777777" w:rsidR="00A66A93" w:rsidRPr="00192CAB" w:rsidRDefault="00A66A93" w:rsidP="00A66A93">
      <w:pPr>
        <w:pStyle w:val="Ttulo2"/>
        <w:rPr>
          <w:b/>
        </w:rPr>
      </w:pPr>
      <w:bookmarkStart w:id="16" w:name="_Toc512519600"/>
      <w:r w:rsidRPr="00192CAB">
        <w:rPr>
          <w:b/>
        </w:rPr>
        <w:t>Solução Técnica – Aquisição de dados via Arduino</w:t>
      </w:r>
      <w:bookmarkEnd w:id="16"/>
      <w:r w:rsidRPr="00192CAB">
        <w:rPr>
          <w:b/>
        </w:rPr>
        <w:t xml:space="preserve"> </w:t>
      </w:r>
    </w:p>
    <w:p w14:paraId="67ED989D" w14:textId="6AE11D9E" w:rsidR="00C00008" w:rsidRDefault="00C00008" w:rsidP="00A66A93">
      <w:r>
        <w:tab/>
        <w:t>Nossa solução consiste na utilização de sensores de temperatura e umidade conectados em microcontroladores para monitorar um ambiente rural.</w:t>
      </w:r>
    </w:p>
    <w:p w14:paraId="779AD044" w14:textId="77777777" w:rsidR="00637B18" w:rsidRDefault="00A66A93" w:rsidP="00A66A93">
      <w:r w:rsidRPr="004B1208">
        <w:tab/>
      </w:r>
      <w:r w:rsidR="00C00008">
        <w:t>Os sensores são espalhados pelo local monitorado de modo que cada três sensores forme uma área. A temperatura e umidade de uma área será dada pela média de temperatura e umidade medida pelos três sensores que formam esta área. Este conceito de área foi implementado com o objetivo de definir melhores métricas para medição, pois o dado lido por cada sensor isoladamente não seria preciso, devido as áreas serem grandes</w:t>
      </w:r>
      <w:r w:rsidR="00637B18">
        <w:t>, e também para facilitar a localização em caso de ocorrência de princípio de incêndio, pois em áreas muito extensas seria difícil identificar posições dos sensores de maneira isolada, sem esse arranjo de áreas.</w:t>
      </w:r>
    </w:p>
    <w:p w14:paraId="5C3179A5" w14:textId="73E4BEA0" w:rsidR="00C00008" w:rsidRDefault="00637B18" w:rsidP="00A66A93">
      <w:r>
        <w:tab/>
        <w:t>As informações lidas serão enviadas via internet para nosso serviço contratado de cloud via servidor local.</w:t>
      </w:r>
    </w:p>
    <w:p w14:paraId="469A7F75" w14:textId="77777777" w:rsidR="00504C6E" w:rsidRDefault="00637B18" w:rsidP="00A66A93">
      <w:r>
        <w:tab/>
        <w:t>Os componentes citados são os seguintes:</w:t>
      </w:r>
      <w:r w:rsidR="00504C6E">
        <w:tab/>
      </w:r>
      <w:r w:rsidR="00504C6E">
        <w:tab/>
      </w:r>
      <w:r w:rsidR="00504C6E">
        <w:tab/>
      </w:r>
      <w:r w:rsidR="00504C6E">
        <w:tab/>
      </w:r>
      <w:r w:rsidR="00504C6E">
        <w:tab/>
      </w:r>
      <w:r w:rsidR="00504C6E">
        <w:tab/>
      </w:r>
      <w:r w:rsidR="00504C6E">
        <w:tab/>
      </w:r>
      <w:r w:rsidR="00504C6E">
        <w:tab/>
      </w:r>
      <w:r w:rsidR="00504C6E">
        <w:tab/>
      </w:r>
    </w:p>
    <w:p w14:paraId="7A1584DB" w14:textId="2462855D" w:rsidR="00637B18" w:rsidRDefault="00504C6E" w:rsidP="00A66A93">
      <w:r>
        <w:tab/>
        <w:t xml:space="preserve">     - </w:t>
      </w:r>
      <w:r w:rsidR="00637B18">
        <w:t>Sensor de temperatura e umidade DHT11;</w:t>
      </w:r>
    </w:p>
    <w:p w14:paraId="6FB58B48" w14:textId="77640DA4" w:rsidR="00637B18" w:rsidRDefault="00637B18" w:rsidP="00A66A93">
      <w:r>
        <w:tab/>
      </w:r>
      <w:r w:rsidR="00504C6E">
        <w:t xml:space="preserve">     - </w:t>
      </w:r>
      <w:r>
        <w:t xml:space="preserve">Microcontrolador </w:t>
      </w:r>
      <w:proofErr w:type="spellStart"/>
      <w:r>
        <w:t>Arduíno</w:t>
      </w:r>
      <w:proofErr w:type="spellEnd"/>
      <w:r>
        <w:t xml:space="preserve"> Uno;</w:t>
      </w:r>
    </w:p>
    <w:p w14:paraId="73F43D10" w14:textId="1D6C1142" w:rsidR="00504C6E" w:rsidRDefault="00637B18" w:rsidP="00A66A93">
      <w:r>
        <w:tab/>
      </w:r>
      <w:r w:rsidR="00504C6E">
        <w:t xml:space="preserve">     - </w:t>
      </w:r>
      <w:r>
        <w:t xml:space="preserve">Servidor local </w:t>
      </w:r>
      <w:proofErr w:type="spellStart"/>
      <w:r>
        <w:t>NodeJS</w:t>
      </w:r>
      <w:proofErr w:type="spellEnd"/>
      <w:r>
        <w:t>.</w:t>
      </w:r>
    </w:p>
    <w:p w14:paraId="3733DED5" w14:textId="6932FBC6" w:rsidR="00504C6E" w:rsidRDefault="00504C6E" w:rsidP="00A66A93">
      <w:r>
        <w:tab/>
        <w:t>Especificações:</w:t>
      </w:r>
    </w:p>
    <w:p w14:paraId="63F1BEE2" w14:textId="2412B074" w:rsidR="00504C6E" w:rsidRDefault="00504C6E" w:rsidP="00A66A93">
      <w:r>
        <w:tab/>
        <w:t xml:space="preserve">     - </w:t>
      </w:r>
      <w:proofErr w:type="spellStart"/>
      <w:r>
        <w:t>Arduíno</w:t>
      </w:r>
      <w:proofErr w:type="spellEnd"/>
      <w:r>
        <w:t xml:space="preserve"> Uno:</w:t>
      </w:r>
    </w:p>
    <w:p w14:paraId="18EC5FE8" w14:textId="38E543A0" w:rsidR="00E66452" w:rsidRDefault="00E66452" w:rsidP="00E66452">
      <w:r>
        <w:tab/>
      </w:r>
      <w:r>
        <w:tab/>
        <w:t xml:space="preserve">          - Microcontrolador: ATmega328</w:t>
      </w:r>
    </w:p>
    <w:p w14:paraId="3F28174E" w14:textId="0C4E8503" w:rsidR="00E66452" w:rsidRDefault="00E66452" w:rsidP="00E66452">
      <w:r>
        <w:tab/>
        <w:t xml:space="preserve">          - Tensão de funcionamento: 5V</w:t>
      </w:r>
    </w:p>
    <w:p w14:paraId="0012E4E1" w14:textId="5DF7532B" w:rsidR="00E66452" w:rsidRDefault="00E66452" w:rsidP="00E66452">
      <w:r>
        <w:tab/>
        <w:t xml:space="preserve">          - Tensão de entrada (recomendado): 7-12V</w:t>
      </w:r>
    </w:p>
    <w:p w14:paraId="6FE34189" w14:textId="53184AFD" w:rsidR="00E66452" w:rsidRDefault="00E66452" w:rsidP="00E66452">
      <w:r>
        <w:tab/>
        <w:t xml:space="preserve">          - Tensão de entrada (limites): 6-20V</w:t>
      </w:r>
    </w:p>
    <w:p w14:paraId="7C560EA4" w14:textId="34CA43D8" w:rsidR="00E66452" w:rsidRDefault="00E66452" w:rsidP="00E66452">
      <w:r>
        <w:tab/>
        <w:t xml:space="preserve">          - Digital I/O:14 (dos quais 6 oferecem saída PWM)</w:t>
      </w:r>
    </w:p>
    <w:p w14:paraId="0C7CAA62" w14:textId="61A71F12" w:rsidR="00E66452" w:rsidRDefault="00E66452" w:rsidP="00E66452">
      <w:r>
        <w:tab/>
        <w:t xml:space="preserve">          - Pinos de entrada analógica: 6</w:t>
      </w:r>
    </w:p>
    <w:p w14:paraId="25A12E5F" w14:textId="55788C9B" w:rsidR="00E66452" w:rsidRDefault="00E66452" w:rsidP="00E66452">
      <w:r>
        <w:tab/>
        <w:t xml:space="preserve">          - Corrente DC por I / O: 40 </w:t>
      </w:r>
      <w:proofErr w:type="spellStart"/>
      <w:r>
        <w:t>mA</w:t>
      </w:r>
      <w:proofErr w:type="spellEnd"/>
    </w:p>
    <w:p w14:paraId="337CB1E7" w14:textId="16067D22" w:rsidR="00E66452" w:rsidRDefault="00E66452" w:rsidP="00E66452">
      <w:r>
        <w:tab/>
        <w:t xml:space="preserve">          - Corrente DC no pino 3.3V: 50 </w:t>
      </w:r>
      <w:proofErr w:type="spellStart"/>
      <w:r>
        <w:t>mA</w:t>
      </w:r>
      <w:proofErr w:type="spellEnd"/>
    </w:p>
    <w:p w14:paraId="51C1B805" w14:textId="05C4BBEA" w:rsidR="00E66452" w:rsidRDefault="00E66452" w:rsidP="00E66452">
      <w:pPr>
        <w:ind w:left="5"/>
      </w:pPr>
      <w:r>
        <w:tab/>
        <w:t xml:space="preserve">          - Memória Flash: 32 KB </w:t>
      </w:r>
      <w:proofErr w:type="gramStart"/>
      <w:r>
        <w:t>( ATmega</w:t>
      </w:r>
      <w:proofErr w:type="gramEnd"/>
      <w:r>
        <w:t>328 ), dos quais 0,5 KB utilizados pelo      carregador de inicialização</w:t>
      </w:r>
    </w:p>
    <w:p w14:paraId="0FBD6E23" w14:textId="7B6BBADB" w:rsidR="00E66452" w:rsidRDefault="00E66452" w:rsidP="00E66452">
      <w:r>
        <w:tab/>
        <w:t xml:space="preserve">          - SRAM: 2 KB </w:t>
      </w:r>
      <w:proofErr w:type="gramStart"/>
      <w:r>
        <w:t>( ATmega</w:t>
      </w:r>
      <w:proofErr w:type="gramEnd"/>
      <w:r>
        <w:t>328 )</w:t>
      </w:r>
    </w:p>
    <w:p w14:paraId="7136F1C7" w14:textId="2D149C95" w:rsidR="00E66452" w:rsidRDefault="00E66452" w:rsidP="00E66452">
      <w:r>
        <w:lastRenderedPageBreak/>
        <w:tab/>
        <w:t xml:space="preserve">          - EEPROM: 1 KB </w:t>
      </w:r>
      <w:proofErr w:type="gramStart"/>
      <w:r>
        <w:t>( ATmega</w:t>
      </w:r>
      <w:proofErr w:type="gramEnd"/>
      <w:r>
        <w:t>328 )</w:t>
      </w:r>
    </w:p>
    <w:p w14:paraId="7C080A8F" w14:textId="4955728D" w:rsidR="00504C6E" w:rsidRDefault="00E66452" w:rsidP="00E66452">
      <w:r>
        <w:t xml:space="preserve">                      </w:t>
      </w:r>
      <w:r w:rsidR="004456BF">
        <w:t xml:space="preserve"> </w:t>
      </w:r>
      <w:r>
        <w:t xml:space="preserve">- </w:t>
      </w:r>
      <w:proofErr w:type="spellStart"/>
      <w:r>
        <w:t>Clock</w:t>
      </w:r>
      <w:proofErr w:type="spellEnd"/>
      <w:r>
        <w:t>: 16 MHz</w:t>
      </w:r>
    </w:p>
    <w:p w14:paraId="1D8810A0" w14:textId="56B09346" w:rsidR="004456BF" w:rsidRDefault="004456BF" w:rsidP="00E66452">
      <w:r>
        <w:tab/>
        <w:t xml:space="preserve">     - Sensor DHT11:</w:t>
      </w:r>
    </w:p>
    <w:p w14:paraId="4F0EC264" w14:textId="7C2421EC" w:rsidR="004456BF" w:rsidRDefault="004456BF" w:rsidP="00E66452">
      <w:r>
        <w:tab/>
      </w:r>
      <w:r>
        <w:tab/>
        <w:t xml:space="preserve">          -  Faixa de medição de umidade: 20 a 90% UR</w:t>
      </w:r>
    </w:p>
    <w:p w14:paraId="1136582B" w14:textId="16FC9878" w:rsidR="004456BF" w:rsidRDefault="004456BF" w:rsidP="00E66452">
      <w:r>
        <w:tab/>
        <w:t xml:space="preserve">          -  Faixa de medição de temperatura: 0º a 50ºC</w:t>
      </w:r>
    </w:p>
    <w:p w14:paraId="65181EDD" w14:textId="71E103B0" w:rsidR="004456BF" w:rsidRDefault="004456BF" w:rsidP="004456BF">
      <w:r>
        <w:tab/>
        <w:t xml:space="preserve">          -  Alimentação: 3-5VDC (5,5VDC máximo)</w:t>
      </w:r>
    </w:p>
    <w:p w14:paraId="6964E278" w14:textId="1962A3D6" w:rsidR="004456BF" w:rsidRDefault="004456BF" w:rsidP="004456BF">
      <w:r>
        <w:tab/>
        <w:t xml:space="preserve">          -  Corrente: 200uA a 500mA, em stand </w:t>
      </w:r>
      <w:proofErr w:type="spellStart"/>
      <w:r>
        <w:t>by</w:t>
      </w:r>
      <w:proofErr w:type="spellEnd"/>
      <w:r>
        <w:t xml:space="preserve"> de 100uA a 150 </w:t>
      </w:r>
      <w:proofErr w:type="spellStart"/>
      <w:r>
        <w:t>uA</w:t>
      </w:r>
      <w:proofErr w:type="spellEnd"/>
    </w:p>
    <w:p w14:paraId="5E50FBCB" w14:textId="7B6CB21C" w:rsidR="004456BF" w:rsidRDefault="004456BF" w:rsidP="004456BF">
      <w:r>
        <w:tab/>
        <w:t xml:space="preserve">          -  Precisão de umidade de medição: ± 5,0% UR</w:t>
      </w:r>
    </w:p>
    <w:p w14:paraId="63D891A8" w14:textId="18F50189" w:rsidR="004456BF" w:rsidRDefault="004456BF" w:rsidP="004456BF">
      <w:r>
        <w:tab/>
        <w:t xml:space="preserve">          -  Precisão de medição de temperatura: ± 2.0 </w:t>
      </w:r>
      <w:proofErr w:type="spellStart"/>
      <w:r>
        <w:t>ºC</w:t>
      </w:r>
      <w:proofErr w:type="spellEnd"/>
    </w:p>
    <w:p w14:paraId="0658BDFD" w14:textId="619D01CB" w:rsidR="004456BF" w:rsidRDefault="004456BF" w:rsidP="004456BF">
      <w:r>
        <w:tab/>
        <w:t xml:space="preserve">          -  Tempo de resposta: 2s</w:t>
      </w:r>
    </w:p>
    <w:p w14:paraId="448CB568" w14:textId="0FC706CC" w:rsidR="004456BF" w:rsidRDefault="004456BF" w:rsidP="00E66452">
      <w:r>
        <w:tab/>
        <w:t xml:space="preserve">          -  Dimensões: 23 x 12 x 5mm (incluindo terminais)</w:t>
      </w:r>
    </w:p>
    <w:p w14:paraId="5F6C94A1" w14:textId="638EC020" w:rsidR="00504C6E" w:rsidRDefault="00504C6E" w:rsidP="00A66A93">
      <w:r>
        <w:tab/>
      </w:r>
    </w:p>
    <w:p w14:paraId="4B994C42" w14:textId="7E2C4266" w:rsidR="00637B18" w:rsidRDefault="00637B18" w:rsidP="00A66A93">
      <w:r>
        <w:tab/>
        <w:t>Arquitetura do sistema de triangulação:</w:t>
      </w:r>
    </w:p>
    <w:p w14:paraId="4E9F270C" w14:textId="20126EAA" w:rsidR="00637B18" w:rsidRDefault="00637B18" w:rsidP="00A66A93">
      <w:r>
        <w:rPr>
          <w:noProof/>
        </w:rPr>
        <w:drawing>
          <wp:anchor distT="0" distB="0" distL="114300" distR="114300" simplePos="0" relativeHeight="251660288" behindDoc="1" locked="0" layoutInCell="1" allowOverlap="1" wp14:anchorId="605C40BE" wp14:editId="24AF95A7">
            <wp:simplePos x="0" y="0"/>
            <wp:positionH relativeFrom="column">
              <wp:posOffset>-3810</wp:posOffset>
            </wp:positionH>
            <wp:positionV relativeFrom="paragraph">
              <wp:posOffset>635</wp:posOffset>
            </wp:positionV>
            <wp:extent cx="5760720" cy="2051050"/>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51050"/>
                    </a:xfrm>
                    <a:prstGeom prst="rect">
                      <a:avLst/>
                    </a:prstGeom>
                  </pic:spPr>
                </pic:pic>
              </a:graphicData>
            </a:graphic>
          </wp:anchor>
        </w:drawing>
      </w:r>
    </w:p>
    <w:p w14:paraId="15D110EE" w14:textId="004D8F67" w:rsidR="00C00008" w:rsidRDefault="00D61766" w:rsidP="00A66A93">
      <w:r>
        <w:rPr>
          <w:noProof/>
        </w:rPr>
        <w:pict w14:anchorId="3E4C564C">
          <v:shapetype id="_x0000_t202" coordsize="21600,21600" o:spt="202" path="m,l,21600r21600,l21600,xe">
            <v:stroke joinstyle="miter"/>
            <v:path gradientshapeok="t" o:connecttype="rect"/>
          </v:shapetype>
          <v:shape id="_x0000_s1035" type="#_x0000_t202" style="position:absolute;left:0;text-align:left;margin-left:307.2pt;margin-top:10.85pt;width:36pt;height:24.75pt;z-index:251667968" stroked="f">
            <v:textbox>
              <w:txbxContent>
                <w:p w14:paraId="592476CE" w14:textId="041EA433" w:rsidR="004456BF" w:rsidRDefault="004456BF" w:rsidP="00637B18">
                  <w:r>
                    <w:t>A9</w:t>
                  </w:r>
                </w:p>
              </w:txbxContent>
            </v:textbox>
          </v:shape>
        </w:pict>
      </w:r>
      <w:r>
        <w:rPr>
          <w:noProof/>
        </w:rPr>
        <w:pict w14:anchorId="3E4C564C">
          <v:shape id="_x0000_s1029" type="#_x0000_t202" style="position:absolute;left:0;text-align:left;margin-left:97.2pt;margin-top:10.85pt;width:36pt;height:24.75pt;z-index:251661824" stroked="f">
            <v:textbox>
              <w:txbxContent>
                <w:p w14:paraId="4BA012DD" w14:textId="0C4B8240" w:rsidR="004456BF" w:rsidRDefault="004456BF" w:rsidP="00637B18">
                  <w:r>
                    <w:t>A3</w:t>
                  </w:r>
                </w:p>
              </w:txbxContent>
            </v:textbox>
          </v:shape>
        </w:pict>
      </w:r>
    </w:p>
    <w:p w14:paraId="746BB2C7" w14:textId="4C1CC5B3" w:rsidR="00637B18" w:rsidRDefault="00D61766" w:rsidP="00A66A93">
      <w:r>
        <w:rPr>
          <w:noProof/>
        </w:rPr>
        <w:pict w14:anchorId="3E4C564C">
          <v:shape id="_x0000_s1031" type="#_x0000_t202" style="position:absolute;left:0;text-align:left;margin-left:167.7pt;margin-top:8.9pt;width:36pt;height:25.5pt;z-index:251663872" stroked="f">
            <v:textbox>
              <w:txbxContent>
                <w:p w14:paraId="2A2B87C0" w14:textId="6607CDA2" w:rsidR="004456BF" w:rsidRDefault="004456BF" w:rsidP="00637B18">
                  <w:r>
                    <w:t>A5</w:t>
                  </w:r>
                </w:p>
              </w:txbxContent>
            </v:textbox>
          </v:shape>
        </w:pict>
      </w:r>
      <w:r w:rsidR="00637B18">
        <w:rPr>
          <w:noProof/>
        </w:rPr>
        <w:pict w14:anchorId="3E4C564C">
          <v:shape id="_x0000_s1037" type="#_x0000_t202" style="position:absolute;left:0;text-align:left;margin-left:378.45pt;margin-top:8.9pt;width:36pt;height:18.75pt;z-index:251670016" stroked="f">
            <v:textbox>
              <w:txbxContent>
                <w:p w14:paraId="13DBC87F" w14:textId="67E26A0F" w:rsidR="004456BF" w:rsidRDefault="004456BF" w:rsidP="00637B18">
                  <w:r>
                    <w:t>A11</w:t>
                  </w:r>
                </w:p>
              </w:txbxContent>
            </v:textbox>
          </v:shape>
        </w:pict>
      </w:r>
      <w:r w:rsidR="00637B18">
        <w:rPr>
          <w:noProof/>
        </w:rPr>
        <w:pict w14:anchorId="3E4C564C">
          <v:shape id="_x0000_s1033" type="#_x0000_t202" style="position:absolute;left:0;text-align:left;margin-left:232.2pt;margin-top:8.9pt;width:36pt;height:18.75pt;z-index:251665920" stroked="f">
            <v:textbox>
              <w:txbxContent>
                <w:p w14:paraId="342E3657" w14:textId="29D9EC34" w:rsidR="004456BF" w:rsidRDefault="004456BF" w:rsidP="00637B18">
                  <w:r>
                    <w:t>A7</w:t>
                  </w:r>
                </w:p>
              </w:txbxContent>
            </v:textbox>
          </v:shape>
        </w:pict>
      </w:r>
      <w:r w:rsidR="00637B18">
        <w:rPr>
          <w:noProof/>
        </w:rPr>
        <w:pict w14:anchorId="3E4C564C">
          <v:shape id="_x0000_s1027" type="#_x0000_t202" style="position:absolute;left:0;text-align:left;margin-left:24.45pt;margin-top:3.65pt;width:36pt;height:18.75pt;z-index:251659776" stroked="f">
            <v:textbox>
              <w:txbxContent>
                <w:p w14:paraId="467E40A8" w14:textId="171F4191" w:rsidR="004456BF" w:rsidRDefault="004456BF">
                  <w:r>
                    <w:t>A1</w:t>
                  </w:r>
                </w:p>
              </w:txbxContent>
            </v:textbox>
          </v:shape>
        </w:pict>
      </w:r>
    </w:p>
    <w:p w14:paraId="0BC4DD7B" w14:textId="6C6BE8DF" w:rsidR="00637B18" w:rsidRDefault="00D61766" w:rsidP="00A66A93">
      <w:r>
        <w:rPr>
          <w:noProof/>
        </w:rPr>
        <w:pict w14:anchorId="3E4C564C">
          <v:shape id="_x0000_s1038" type="#_x0000_t202" style="position:absolute;left:0;text-align:left;margin-left:378.45pt;margin-top:18.95pt;width:36pt;height:24pt;z-index:251671040" stroked="f">
            <v:textbox>
              <w:txbxContent>
                <w:p w14:paraId="170B771D" w14:textId="740BC09A" w:rsidR="004456BF" w:rsidRDefault="004456BF" w:rsidP="00637B18">
                  <w:r>
                    <w:t>A12</w:t>
                  </w:r>
                </w:p>
              </w:txbxContent>
            </v:textbox>
          </v:shape>
        </w:pict>
      </w:r>
      <w:r>
        <w:rPr>
          <w:noProof/>
        </w:rPr>
        <w:pict w14:anchorId="3E4C564C">
          <v:shape id="_x0000_s1034" type="#_x0000_t202" style="position:absolute;left:0;text-align:left;margin-left:232.2pt;margin-top:18.95pt;width:36pt;height:24pt;z-index:251666944" stroked="f">
            <v:textbox>
              <w:txbxContent>
                <w:p w14:paraId="79EA8EAE" w14:textId="500434E8" w:rsidR="004456BF" w:rsidRDefault="004456BF" w:rsidP="00637B18">
                  <w:r>
                    <w:t>A8</w:t>
                  </w:r>
                </w:p>
              </w:txbxContent>
            </v:textbox>
          </v:shape>
        </w:pict>
      </w:r>
      <w:r>
        <w:rPr>
          <w:noProof/>
        </w:rPr>
        <w:pict w14:anchorId="3E4C564C">
          <v:shape id="_x0000_s1032" type="#_x0000_t202" style="position:absolute;left:0;text-align:left;margin-left:167.7pt;margin-top:18.95pt;width:36pt;height:24pt;z-index:251664896" stroked="f">
            <v:textbox>
              <w:txbxContent>
                <w:p w14:paraId="7DDE6251" w14:textId="5521D699" w:rsidR="004456BF" w:rsidRDefault="004456BF" w:rsidP="00637B18">
                  <w:r>
                    <w:t>A6</w:t>
                  </w:r>
                </w:p>
              </w:txbxContent>
            </v:textbox>
          </v:shape>
        </w:pict>
      </w:r>
    </w:p>
    <w:p w14:paraId="7AF20461" w14:textId="3FEA3C5C" w:rsidR="00637B18" w:rsidRDefault="00D61766" w:rsidP="00A66A93">
      <w:r>
        <w:rPr>
          <w:noProof/>
        </w:rPr>
        <w:pict w14:anchorId="3E4C564C">
          <v:shape id="_x0000_s1030" type="#_x0000_t202" style="position:absolute;left:0;text-align:left;margin-left:97.2pt;margin-top:14.75pt;width:36pt;height:18.75pt;z-index:251662848" stroked="f">
            <v:textbox>
              <w:txbxContent>
                <w:p w14:paraId="2B0DA01D" w14:textId="57BC2D77" w:rsidR="004456BF" w:rsidRDefault="004456BF" w:rsidP="00637B18">
                  <w:r>
                    <w:t>A4</w:t>
                  </w:r>
                </w:p>
              </w:txbxContent>
            </v:textbox>
          </v:shape>
        </w:pict>
      </w:r>
      <w:r>
        <w:rPr>
          <w:noProof/>
        </w:rPr>
        <w:pict w14:anchorId="3E4C564C">
          <v:shape id="_x0000_s1036" type="#_x0000_t202" style="position:absolute;left:0;text-align:left;margin-left:307.2pt;margin-top:14.75pt;width:36pt;height:26.25pt;z-index:251668992" stroked="f">
            <v:textbox>
              <w:txbxContent>
                <w:p w14:paraId="08358FF7" w14:textId="3A8314FF" w:rsidR="004456BF" w:rsidRDefault="004456BF" w:rsidP="00637B18">
                  <w:r>
                    <w:t>A10</w:t>
                  </w:r>
                </w:p>
              </w:txbxContent>
            </v:textbox>
          </v:shape>
        </w:pict>
      </w:r>
      <w:r w:rsidR="00637B18">
        <w:rPr>
          <w:noProof/>
        </w:rPr>
        <w:pict w14:anchorId="3E4C564C">
          <v:shape id="_x0000_s1028" type="#_x0000_t202" style="position:absolute;left:0;text-align:left;margin-left:24.45pt;margin-top:3.5pt;width:36pt;height:23.25pt;z-index:251660800" stroked="f">
            <v:textbox>
              <w:txbxContent>
                <w:p w14:paraId="350AE9CB" w14:textId="7764EB9A" w:rsidR="004456BF" w:rsidRDefault="004456BF" w:rsidP="00637B18">
                  <w:r>
                    <w:t>A2</w:t>
                  </w:r>
                </w:p>
              </w:txbxContent>
            </v:textbox>
          </v:shape>
        </w:pict>
      </w:r>
    </w:p>
    <w:p w14:paraId="57BF2531" w14:textId="77777777" w:rsidR="00D61766" w:rsidRDefault="00D61766" w:rsidP="00A66A93"/>
    <w:p w14:paraId="0E5D084E" w14:textId="6C5CE69E" w:rsidR="00D61766" w:rsidRDefault="00D61766" w:rsidP="00A66A93">
      <w:r>
        <w:rPr>
          <w:noProof/>
        </w:rPr>
        <w:pict w14:anchorId="07A96E4D">
          <v:shape id="_x0000_s1039" type="#_x0000_t202" style="position:absolute;left:0;text-align:left;margin-left:232.2pt;margin-top:19.55pt;width:209.25pt;height:19.5pt;z-index:251672064" stroked="f">
            <v:textbox>
              <w:txbxContent>
                <w:p w14:paraId="239569C9" w14:textId="43083DD9" w:rsidR="004456BF" w:rsidRPr="00D61766" w:rsidRDefault="004456BF">
                  <w:pPr>
                    <w:rPr>
                      <w:i/>
                      <w:iCs/>
                      <w:sz w:val="18"/>
                      <w:szCs w:val="18"/>
                    </w:rPr>
                  </w:pPr>
                  <w:r w:rsidRPr="00D61766">
                    <w:rPr>
                      <w:i/>
                      <w:iCs/>
                      <w:sz w:val="18"/>
                      <w:szCs w:val="18"/>
                    </w:rPr>
                    <w:t xml:space="preserve">Legenda: </w:t>
                  </w:r>
                  <w:r>
                    <w:rPr>
                      <w:i/>
                      <w:iCs/>
                      <w:sz w:val="18"/>
                      <w:szCs w:val="18"/>
                    </w:rPr>
                    <w:t>A identifica Área; S identifica Sensor</w:t>
                  </w:r>
                </w:p>
              </w:txbxContent>
            </v:textbox>
          </v:shape>
        </w:pict>
      </w:r>
    </w:p>
    <w:p w14:paraId="02989A9D" w14:textId="1832B52B" w:rsidR="00D61766" w:rsidRDefault="00D61766" w:rsidP="00A66A93"/>
    <w:p w14:paraId="71BEAB62" w14:textId="5AC38239" w:rsidR="00D61766" w:rsidRDefault="00D61766" w:rsidP="00A66A93"/>
    <w:p w14:paraId="348150B1" w14:textId="176FF458" w:rsidR="00D61766" w:rsidRDefault="00D61766" w:rsidP="00A66A93">
      <w:r>
        <w:tab/>
      </w:r>
    </w:p>
    <w:p w14:paraId="3287BDDA" w14:textId="2DFC3782" w:rsidR="00637B18" w:rsidRDefault="00637B18" w:rsidP="00A66A93"/>
    <w:p w14:paraId="33F3CD6E" w14:textId="77777777" w:rsidR="00A66A93" w:rsidRPr="00192CAB" w:rsidRDefault="00A66A93" w:rsidP="00A66A93">
      <w:pPr>
        <w:pStyle w:val="Ttulo2"/>
        <w:rPr>
          <w:b/>
        </w:rPr>
      </w:pPr>
      <w:bookmarkStart w:id="17" w:name="_Toc154569928"/>
      <w:bookmarkStart w:id="18" w:name="_Toc512519601"/>
      <w:r w:rsidRPr="00192CAB">
        <w:rPr>
          <w:b/>
        </w:rPr>
        <w:t>Solução Técnica - Aplicação</w:t>
      </w:r>
      <w:bookmarkEnd w:id="18"/>
      <w:r w:rsidRPr="00192CAB">
        <w:rPr>
          <w:b/>
        </w:rPr>
        <w:t xml:space="preserve"> </w:t>
      </w:r>
    </w:p>
    <w:p w14:paraId="6B967912" w14:textId="77777777" w:rsidR="00504C6E" w:rsidRDefault="00A66A93" w:rsidP="00A66A93">
      <w:r w:rsidRPr="004B1208">
        <w:tab/>
      </w:r>
      <w:r w:rsidR="00D61766">
        <w:t xml:space="preserve">Nossa aplicação funciona de maneira com que cada </w:t>
      </w:r>
      <w:proofErr w:type="spellStart"/>
      <w:r w:rsidR="00D61766">
        <w:t>arduí</w:t>
      </w:r>
      <w:r w:rsidR="00504C6E">
        <w:t>no</w:t>
      </w:r>
      <w:proofErr w:type="spellEnd"/>
      <w:r w:rsidR="00504C6E">
        <w:t xml:space="preserve"> em seu código embarcado já tenha registrado o id do usuário proprietário da propriedade monitorada, id este que é atribuído automaticamente pelo nosso serviço de banco de dados no momento do cadastro do cliente.</w:t>
      </w:r>
    </w:p>
    <w:p w14:paraId="71755360" w14:textId="1E6662C1" w:rsidR="00D61766" w:rsidRDefault="00504C6E" w:rsidP="00A66A93">
      <w:r>
        <w:tab/>
        <w:t xml:space="preserve">Quando nosso servidor local recebe os dados lidos pelos sensores, ele aplica nossa regra de adaptação dos dados. </w:t>
      </w:r>
      <w:r w:rsidR="006803BB">
        <w:t xml:space="preserve">Como o sensor utilizado só suporta </w:t>
      </w:r>
      <w:r w:rsidR="006803BB">
        <w:lastRenderedPageBreak/>
        <w:t>temperatura de até 50º C, e a temperatura inicial de um incêndio é de 285ºC, precisamos montar um modelo de dados para conseguir ler essas informações antes que o sensor seja completamente queimado. O modelo de dados é o seguinte:</w:t>
      </w:r>
    </w:p>
    <w:p w14:paraId="6CF2541D" w14:textId="39FCBDBE" w:rsidR="006803BB" w:rsidRDefault="006803BB" w:rsidP="006803BB">
      <w:r>
        <w:tab/>
        <w:t xml:space="preserve">- </w:t>
      </w:r>
      <w:r>
        <w:t xml:space="preserve">Temperatura mínima de florestas em condições normais é de 14,2 </w:t>
      </w:r>
      <w:proofErr w:type="spellStart"/>
      <w:r>
        <w:t>ºC</w:t>
      </w:r>
      <w:proofErr w:type="spellEnd"/>
      <w:r>
        <w:t>.</w:t>
      </w:r>
    </w:p>
    <w:p w14:paraId="2791D2C6" w14:textId="7698E198" w:rsidR="006803BB" w:rsidRDefault="006803BB" w:rsidP="006803BB">
      <w:r>
        <w:tab/>
        <w:t xml:space="preserve">- </w:t>
      </w:r>
      <w:r>
        <w:t xml:space="preserve">Temperatura máxima de florestas em condições normais é de 25,6 </w:t>
      </w:r>
      <w:proofErr w:type="spellStart"/>
      <w:r>
        <w:t>ºC</w:t>
      </w:r>
      <w:proofErr w:type="spellEnd"/>
      <w:r>
        <w:t>. A partir deste valor, multiplicamos o dado bruto de temperatura por 5,7. Este valor foi escolhido porque quando multiplicado pela temperatura máxima que o sensor DHT11 consegue ler, que é 50ºC, resulta em 285, que é a temperatura inicial de um incêndio em larga escala.</w:t>
      </w:r>
    </w:p>
    <w:p w14:paraId="58E74FEB" w14:textId="4A780B54" w:rsidR="006803BB" w:rsidRDefault="006803BB" w:rsidP="006803BB">
      <w:r>
        <w:tab/>
        <w:t xml:space="preserve">- </w:t>
      </w:r>
      <w:r>
        <w:t>A umidade varia entre 0 e 100%. O sensor DHT11 lê entre 20% e 90%. Então quando o dado bruto é a partir de 80%, multiplicamos por 1,11, que resulta em 100% quando multiplicado pelo valor máximo lido pelo sensor, que é 90%.</w:t>
      </w:r>
    </w:p>
    <w:p w14:paraId="6ACB11B4" w14:textId="526AFA62" w:rsidR="00DE161B" w:rsidRDefault="00DE161B" w:rsidP="006803BB">
      <w:r>
        <w:tab/>
        <w:t>Nosso banco de dados recebe a informação com o id do proprietário, com os valores de temperatura e umidade lidos, e com a data e hora da leitura.</w:t>
      </w:r>
    </w:p>
    <w:p w14:paraId="6D1472E4" w14:textId="15FF731D" w:rsidR="00DE161B" w:rsidRDefault="00DE161B" w:rsidP="006803BB">
      <w:r>
        <w:tab/>
        <w:t>A definição das áreas de cada propriedade é feita após a instalação física dos sensores, via conta administradora no nosso site.</w:t>
      </w:r>
    </w:p>
    <w:p w14:paraId="6BE96AC6" w14:textId="4F79C9AF" w:rsidR="00DE161B" w:rsidRDefault="00DE161B" w:rsidP="006803BB">
      <w:r>
        <w:tab/>
        <w:t xml:space="preserve">Nossa aplicação fica automaticamente realizando o cálculo das áreas a cada novo registro de temperatura e umidade recebido. O cálculo é dado pela soma de temperatura e umidade dos três sensores que formam a área, dividida por três. O cálculo das áreas vai sendo armazenado em outra tabela, onde a aplicação busca essa informação e insere no gráfico na página de Dashboard do cliente. </w:t>
      </w:r>
      <w:r>
        <w:t xml:space="preserve">Quando a </w:t>
      </w:r>
      <w:r>
        <w:t xml:space="preserve">última </w:t>
      </w:r>
      <w:r>
        <w:t xml:space="preserve">temperatura </w:t>
      </w:r>
      <w:r>
        <w:t xml:space="preserve">lida </w:t>
      </w:r>
      <w:r>
        <w:t xml:space="preserve">ultrapassar </w:t>
      </w:r>
      <w:r w:rsidR="0077559E">
        <w:t>a mediana</w:t>
      </w:r>
      <w:r>
        <w:t>, o sistema entra em alerta (alerta amarelo). Ao ultrapassar o 3º quartil</w:t>
      </w:r>
      <w:r w:rsidR="0077559E">
        <w:t xml:space="preserve"> dos dados,</w:t>
      </w:r>
      <w:r>
        <w:t xml:space="preserve"> o sistema dispara as chamadas e alarmes (alerta vermelho).</w:t>
      </w:r>
    </w:p>
    <w:p w14:paraId="0E3B145F" w14:textId="3702C0BE" w:rsidR="0077559E" w:rsidRDefault="0077559E" w:rsidP="006803BB">
      <w:r>
        <w:tab/>
        <w:t xml:space="preserve">Dentro do Dashboard, o cliente tem a opção de selecionar qual área ele quer ver as informações no gráfico. Por padrão, quando o usuário </w:t>
      </w:r>
      <w:proofErr w:type="spellStart"/>
      <w:r>
        <w:t>loga</w:t>
      </w:r>
      <w:proofErr w:type="spellEnd"/>
      <w:r>
        <w:t>, ele recebe as informações referentes à área 1.</w:t>
      </w:r>
    </w:p>
    <w:p w14:paraId="4F79375D" w14:textId="01962730" w:rsidR="006803BB" w:rsidRDefault="006803BB" w:rsidP="00A66A93">
      <w:r>
        <w:tab/>
      </w:r>
      <w:r w:rsidR="0077559E">
        <w:t xml:space="preserve">Para hospedar nossa aplicação e site, utilizamos o serviço de nuvem Microsoft Azure. O banco de dados deles é o MSSQL. Nosso site e aplicação foi todo programado em </w:t>
      </w:r>
      <w:proofErr w:type="spellStart"/>
      <w:r w:rsidR="0077559E">
        <w:t>Javascript</w:t>
      </w:r>
      <w:proofErr w:type="spellEnd"/>
      <w:r w:rsidR="0077559E">
        <w:t xml:space="preserve">. Servidores configurados com interpretador </w:t>
      </w:r>
      <w:proofErr w:type="spellStart"/>
      <w:r w:rsidR="0077559E">
        <w:t>javascript</w:t>
      </w:r>
      <w:proofErr w:type="spellEnd"/>
      <w:r w:rsidR="0077559E">
        <w:t xml:space="preserve"> </w:t>
      </w:r>
      <w:proofErr w:type="spellStart"/>
      <w:r w:rsidR="0077559E">
        <w:t>NodeJS</w:t>
      </w:r>
      <w:proofErr w:type="spellEnd"/>
      <w:r w:rsidR="0077559E">
        <w:t>.</w:t>
      </w:r>
      <w:r w:rsidR="003B2AE2">
        <w:t xml:space="preserve"> Design do site utiliza HTML e CSS, este último utilizamos o framework </w:t>
      </w:r>
      <w:proofErr w:type="spellStart"/>
      <w:r w:rsidR="003B2AE2">
        <w:t>Bootstrap</w:t>
      </w:r>
      <w:proofErr w:type="spellEnd"/>
      <w:r w:rsidR="003B2AE2">
        <w:t>.</w:t>
      </w:r>
    </w:p>
    <w:p w14:paraId="31F0C5C5" w14:textId="77777777" w:rsidR="003B2AE2" w:rsidRDefault="003B2AE2" w:rsidP="00A66A93">
      <w:r>
        <w:tab/>
      </w:r>
    </w:p>
    <w:p w14:paraId="786A05CB" w14:textId="7CDFED7B" w:rsidR="003B2AE2" w:rsidRDefault="003B2AE2" w:rsidP="00A66A93">
      <w:r>
        <w:lastRenderedPageBreak/>
        <w:tab/>
        <w:t>Segue nossa arquitetura de solução:</w:t>
      </w:r>
    </w:p>
    <w:p w14:paraId="652819D0" w14:textId="352F8AE2" w:rsidR="003B2AE2" w:rsidRDefault="003B2AE2" w:rsidP="00A66A93">
      <w:r>
        <w:rPr>
          <w:noProof/>
        </w:rPr>
        <w:drawing>
          <wp:inline distT="0" distB="0" distL="0" distR="0" wp14:anchorId="67255FAC" wp14:editId="5D9AF187">
            <wp:extent cx="5760720" cy="319278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192780"/>
                    </a:xfrm>
                    <a:prstGeom prst="rect">
                      <a:avLst/>
                    </a:prstGeom>
                  </pic:spPr>
                </pic:pic>
              </a:graphicData>
            </a:graphic>
          </wp:inline>
        </w:drawing>
      </w:r>
    </w:p>
    <w:p w14:paraId="7BEFCFE6" w14:textId="72EEE414" w:rsidR="0089329C" w:rsidRDefault="0089329C" w:rsidP="00A66A93">
      <w:r>
        <w:rPr>
          <w:noProof/>
        </w:rPr>
        <w:drawing>
          <wp:inline distT="0" distB="0" distL="0" distR="0" wp14:anchorId="51B0DB1C" wp14:editId="21EC01A1">
            <wp:extent cx="5760720" cy="32086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08655"/>
                    </a:xfrm>
                    <a:prstGeom prst="rect">
                      <a:avLst/>
                    </a:prstGeom>
                  </pic:spPr>
                </pic:pic>
              </a:graphicData>
            </a:graphic>
          </wp:inline>
        </w:drawing>
      </w:r>
    </w:p>
    <w:p w14:paraId="68B9080B" w14:textId="1D768476" w:rsidR="00504C6E" w:rsidRDefault="00504C6E" w:rsidP="00A66A93">
      <w:r>
        <w:tab/>
      </w:r>
    </w:p>
    <w:p w14:paraId="2B1CD552" w14:textId="35A67C7F" w:rsidR="00A66A93" w:rsidRDefault="00D61766" w:rsidP="00A66A93">
      <w:r>
        <w:tab/>
      </w:r>
    </w:p>
    <w:p w14:paraId="0C3074E6" w14:textId="77777777" w:rsidR="00A66A93" w:rsidRPr="00336677" w:rsidRDefault="00A66A93" w:rsidP="00A66A93">
      <w:pPr>
        <w:spacing w:line="240" w:lineRule="auto"/>
        <w:jc w:val="left"/>
        <w:rPr>
          <w:rFonts w:cs="Arial"/>
          <w:b/>
          <w:bCs/>
          <w:color w:val="000000"/>
        </w:rPr>
      </w:pPr>
    </w:p>
    <w:p w14:paraId="3A014152" w14:textId="77777777" w:rsidR="00A66A93" w:rsidRDefault="00A66A93" w:rsidP="00B30672"/>
    <w:p w14:paraId="5D33AF3E" w14:textId="77777777" w:rsidR="00A66A93" w:rsidRPr="00192CAB" w:rsidRDefault="00A66A93" w:rsidP="00A66A93">
      <w:pPr>
        <w:pStyle w:val="Ttulo2"/>
        <w:rPr>
          <w:b/>
        </w:rPr>
      </w:pPr>
      <w:bookmarkStart w:id="19" w:name="_Toc512519602"/>
      <w:r w:rsidRPr="00192CAB">
        <w:rPr>
          <w:b/>
        </w:rPr>
        <w:lastRenderedPageBreak/>
        <w:t>Banco de Dados</w:t>
      </w:r>
      <w:bookmarkEnd w:id="19"/>
      <w:r w:rsidRPr="00192CAB">
        <w:rPr>
          <w:b/>
        </w:rPr>
        <w:t xml:space="preserve"> </w:t>
      </w:r>
    </w:p>
    <w:p w14:paraId="22D6D02A" w14:textId="77777777" w:rsidR="00A66A93" w:rsidRDefault="00A66A93" w:rsidP="00A66A93">
      <w:r w:rsidRPr="004B1208">
        <w:tab/>
      </w:r>
      <w:r w:rsidRPr="00A66A93">
        <w:t>Modelo Conceitual, Lógico e Físico do Banco de Dados</w:t>
      </w:r>
    </w:p>
    <w:p w14:paraId="25FCB1A7" w14:textId="77777777" w:rsidR="00A66A93" w:rsidRDefault="00A66A93" w:rsidP="00A66A93">
      <w:pPr>
        <w:spacing w:line="240" w:lineRule="auto"/>
        <w:jc w:val="left"/>
        <w:rPr>
          <w:rFonts w:cs="Arial"/>
          <w:b/>
          <w:bCs/>
          <w:color w:val="000000"/>
        </w:rPr>
      </w:pPr>
    </w:p>
    <w:p w14:paraId="6A3817B3" w14:textId="77777777" w:rsidR="00E04392" w:rsidRDefault="00E04392" w:rsidP="00E04392"/>
    <w:p w14:paraId="04F22B89" w14:textId="77777777" w:rsidR="00E04392" w:rsidRPr="00192CAB" w:rsidRDefault="00E04392" w:rsidP="00E04392">
      <w:pPr>
        <w:pStyle w:val="Ttulo2"/>
        <w:rPr>
          <w:b/>
        </w:rPr>
      </w:pPr>
      <w:bookmarkStart w:id="20" w:name="_Toc512519603"/>
      <w:r w:rsidRPr="00192CAB">
        <w:rPr>
          <w:b/>
        </w:rPr>
        <w:t>Protótipo das tela</w:t>
      </w:r>
      <w:bookmarkStart w:id="21" w:name="_GoBack"/>
      <w:bookmarkEnd w:id="21"/>
      <w:r w:rsidRPr="00192CAB">
        <w:rPr>
          <w:b/>
        </w:rPr>
        <w:t>s, lógica e usabilidade</w:t>
      </w:r>
      <w:bookmarkEnd w:id="20"/>
      <w:r w:rsidRPr="00192CAB">
        <w:rPr>
          <w:b/>
        </w:rPr>
        <w:t xml:space="preserve"> </w:t>
      </w:r>
    </w:p>
    <w:p w14:paraId="597CE3C3" w14:textId="77777777" w:rsidR="00E04392" w:rsidRDefault="00E04392" w:rsidP="00E04392">
      <w:r w:rsidRPr="004B1208">
        <w:tab/>
      </w:r>
      <w:r w:rsidRPr="00E04392">
        <w:t>Apresentar as telas construídas e sua lógica de navegação</w:t>
      </w:r>
    </w:p>
    <w:p w14:paraId="273A8423" w14:textId="77777777" w:rsidR="00E04392" w:rsidRPr="00336677" w:rsidRDefault="00E04392" w:rsidP="00E04392">
      <w:pPr>
        <w:spacing w:line="240" w:lineRule="auto"/>
        <w:jc w:val="left"/>
        <w:rPr>
          <w:rFonts w:cs="Arial"/>
          <w:b/>
          <w:bCs/>
          <w:color w:val="000000"/>
        </w:rPr>
      </w:pPr>
    </w:p>
    <w:p w14:paraId="0AEBF375" w14:textId="77777777" w:rsidR="00E04392" w:rsidRDefault="00E04392" w:rsidP="00A66A93">
      <w:pPr>
        <w:spacing w:line="240" w:lineRule="auto"/>
        <w:jc w:val="left"/>
        <w:rPr>
          <w:rFonts w:cs="Arial"/>
          <w:b/>
          <w:bCs/>
          <w:color w:val="000000"/>
        </w:rPr>
      </w:pPr>
    </w:p>
    <w:p w14:paraId="18E78096" w14:textId="77777777" w:rsidR="00E04392" w:rsidRDefault="00E04392" w:rsidP="00E04392"/>
    <w:p w14:paraId="043CACFF" w14:textId="77777777" w:rsidR="00E04392" w:rsidRPr="00192CAB" w:rsidRDefault="00E04392" w:rsidP="00E04392">
      <w:pPr>
        <w:pStyle w:val="Ttulo2"/>
        <w:rPr>
          <w:b/>
        </w:rPr>
      </w:pPr>
      <w:bookmarkStart w:id="22" w:name="_Toc512519604"/>
      <w:r w:rsidRPr="00192CAB">
        <w:rPr>
          <w:b/>
        </w:rPr>
        <w:t>Testes</w:t>
      </w:r>
      <w:bookmarkEnd w:id="22"/>
      <w:r w:rsidRPr="00192CAB">
        <w:rPr>
          <w:b/>
        </w:rPr>
        <w:t xml:space="preserve"> </w:t>
      </w:r>
    </w:p>
    <w:p w14:paraId="26C57673" w14:textId="77777777" w:rsidR="00E04392" w:rsidRDefault="00E04392" w:rsidP="00E04392">
      <w:r w:rsidRPr="004B1208">
        <w:tab/>
      </w:r>
      <w:r w:rsidRPr="00E04392">
        <w:t>A partir dos requisitos, apresentar o Test Case / Guia de Homologação da solução + evidências de teste</w:t>
      </w:r>
    </w:p>
    <w:p w14:paraId="005DDC05" w14:textId="77777777" w:rsidR="00E04392" w:rsidRPr="00336677" w:rsidRDefault="00E04392" w:rsidP="00A66A93">
      <w:pPr>
        <w:spacing w:line="240" w:lineRule="auto"/>
        <w:jc w:val="left"/>
        <w:rPr>
          <w:rFonts w:cs="Arial"/>
          <w:b/>
          <w:bCs/>
          <w:color w:val="000000"/>
        </w:rPr>
      </w:pPr>
    </w:p>
    <w:p w14:paraId="3B10A1A7" w14:textId="77777777" w:rsidR="00A66A93" w:rsidRDefault="00A66A93" w:rsidP="00B30672">
      <w:pPr>
        <w:sectPr w:rsidR="00A66A93">
          <w:headerReference w:type="even" r:id="rId39"/>
          <w:headerReference w:type="default" r:id="rId40"/>
          <w:footerReference w:type="even" r:id="rId41"/>
          <w:footerReference w:type="default" r:id="rId42"/>
          <w:headerReference w:type="first" r:id="rId43"/>
          <w:footerReference w:type="first" r:id="rId44"/>
          <w:pgSz w:w="11907" w:h="16840" w:code="9"/>
          <w:pgMar w:top="1701" w:right="1134" w:bottom="1531" w:left="1701" w:header="720" w:footer="720" w:gutter="0"/>
          <w:cols w:space="708"/>
          <w:titlePg/>
          <w:docGrid w:linePitch="360"/>
        </w:sectPr>
      </w:pPr>
    </w:p>
    <w:bookmarkEnd w:id="17"/>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3" w:name="_Toc512519605"/>
      <w:r>
        <w:lastRenderedPageBreak/>
        <w:t>implantação do projeto</w:t>
      </w:r>
      <w:bookmarkEnd w:id="23"/>
    </w:p>
    <w:p w14:paraId="359CDB91" w14:textId="77777777" w:rsidR="008F3EFD" w:rsidRDefault="008F3EFD" w:rsidP="008F3EFD"/>
    <w:p w14:paraId="5DA00C83" w14:textId="77777777" w:rsidR="008F3EFD" w:rsidRPr="00192CAB" w:rsidRDefault="008F3EFD" w:rsidP="008F3EFD">
      <w:pPr>
        <w:pStyle w:val="Ttulo2"/>
        <w:rPr>
          <w:b/>
        </w:rPr>
      </w:pPr>
      <w:bookmarkStart w:id="24" w:name="_Toc512519606"/>
      <w:r w:rsidRPr="00192CAB">
        <w:rPr>
          <w:b/>
        </w:rPr>
        <w:t>Manual de Instalação da solução</w:t>
      </w:r>
      <w:bookmarkEnd w:id="24"/>
      <w:r w:rsidRPr="00192CAB">
        <w:rPr>
          <w:b/>
        </w:rPr>
        <w:t xml:space="preserve"> </w:t>
      </w:r>
    </w:p>
    <w:p w14:paraId="600CD854" w14:textId="50796413" w:rsidR="008F3EFD" w:rsidRDefault="008F3EFD" w:rsidP="008F3EFD">
      <w:r w:rsidRPr="004B1208">
        <w:tab/>
      </w:r>
      <w:r w:rsidRPr="008F3EFD">
        <w:t>Descritivo básico da instalação da solução e principais cuidados</w:t>
      </w:r>
      <w:r w:rsidR="00FE5655">
        <w:t>. Guia de instalação</w:t>
      </w:r>
      <w:r w:rsidR="006F7C2F">
        <w:t xml:space="preserve"> e uso.</w:t>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1DF9232F" w14:textId="77777777" w:rsidR="008F3EFD" w:rsidRDefault="008F3EFD" w:rsidP="008F3EFD"/>
    <w:p w14:paraId="79C789ED" w14:textId="77777777" w:rsidR="008F3EFD" w:rsidRPr="00192CAB" w:rsidRDefault="008F3EFD" w:rsidP="008F3EFD">
      <w:pPr>
        <w:pStyle w:val="Ttulo2"/>
        <w:rPr>
          <w:b/>
        </w:rPr>
      </w:pPr>
      <w:bookmarkStart w:id="25" w:name="_Toc512519607"/>
      <w:r w:rsidRPr="00192CAB">
        <w:rPr>
          <w:b/>
        </w:rPr>
        <w:t>Processo de Atendimento e Suporte</w:t>
      </w:r>
      <w:bookmarkEnd w:id="25"/>
      <w:r w:rsidRPr="00192CAB">
        <w:rPr>
          <w:b/>
        </w:rPr>
        <w:t xml:space="preserve"> </w:t>
      </w:r>
    </w:p>
    <w:p w14:paraId="2FCEF06E" w14:textId="77777777" w:rsidR="006F7C2F" w:rsidRDefault="008F3EFD" w:rsidP="008F3EFD">
      <w:r w:rsidRPr="008F3EFD">
        <w:t>Desenho e apresentação do Processo de Suporte</w:t>
      </w:r>
      <w:r w:rsidR="006F7C2F">
        <w:t xml:space="preserve"> (diagrama BPM-N);</w:t>
      </w:r>
      <w:r>
        <w:t xml:space="preserve"> </w:t>
      </w:r>
    </w:p>
    <w:p w14:paraId="10628DA7" w14:textId="77777777" w:rsidR="00530500" w:rsidRDefault="008F3EFD" w:rsidP="008F3EFD">
      <w:r w:rsidRPr="008F3EFD">
        <w:t>Apresentação e detalhamento da ferramenta utilizada</w:t>
      </w:r>
      <w:r w:rsidR="006F7C2F">
        <w:t xml:space="preserve"> para Help Desk/Suporte</w:t>
      </w:r>
      <w:r w:rsidR="00530500">
        <w:t>;</w:t>
      </w:r>
    </w:p>
    <w:p w14:paraId="770350B7" w14:textId="1460057F" w:rsidR="008F3EFD" w:rsidRDefault="008F3EFD" w:rsidP="008F3EFD">
      <w:r w:rsidRPr="008F3EFD">
        <w:t>Canais de atendimento</w:t>
      </w:r>
      <w:r w:rsidR="00530500">
        <w:t xml:space="preserve"> (</w:t>
      </w:r>
      <w:proofErr w:type="spellStart"/>
      <w:proofErr w:type="gramStart"/>
      <w:r w:rsidR="00530500">
        <w:t>telefone,e</w:t>
      </w:r>
      <w:proofErr w:type="gramEnd"/>
      <w:r w:rsidR="00530500">
        <w:t>-meil</w:t>
      </w:r>
      <w:proofErr w:type="spellEnd"/>
      <w:r w:rsidR="00530500">
        <w:t>, chat)</w:t>
      </w:r>
      <w:r w:rsidRPr="008F3EFD">
        <w:t>, níveis de suporte, base de conhecimento na ferramenta</w:t>
      </w:r>
      <w:r w:rsidR="00530500">
        <w:t xml:space="preserve"> selecionada.</w:t>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45"/>
          <w:footerReference w:type="default" r:id="rId46"/>
          <w:headerReference w:type="first" r:id="rId47"/>
          <w:footerReference w:type="first" r:id="rId48"/>
          <w:pgSz w:w="11907" w:h="16840" w:code="9"/>
          <w:pgMar w:top="1701" w:right="1134" w:bottom="1531" w:left="1701" w:header="720" w:footer="720" w:gutter="0"/>
          <w:cols w:space="708"/>
          <w:titlePg/>
          <w:docGrid w:linePitch="360"/>
        </w:sectPr>
      </w:pPr>
    </w:p>
    <w:p w14:paraId="6AF77C18" w14:textId="77777777" w:rsidR="00370E34" w:rsidRDefault="004456BF" w:rsidP="00AB1F1F">
      <w:pPr>
        <w:pStyle w:val="FolhadeRostodosCaptulos"/>
      </w:pPr>
      <w:fldSimple w:instr=" REF _Ref125307146 \w ">
        <w:r w:rsidR="008841DA">
          <w:t>5</w:t>
        </w:r>
      </w:fldSimple>
      <w:r w:rsidR="00BB1C7D">
        <w:tab/>
      </w:r>
      <w:fldSimple w:instr=" REF _Ref125307146 ">
        <w:r w:rsidR="008841DA">
          <w:t>CONCLUSÕES</w:t>
        </w:r>
      </w:fldSimple>
    </w:p>
    <w:p w14:paraId="3360A73F" w14:textId="77777777" w:rsidR="00370E34" w:rsidRDefault="00370E34" w:rsidP="00AB1F1F">
      <w:pPr>
        <w:pStyle w:val="Ttulo1"/>
      </w:pPr>
      <w:bookmarkStart w:id="26" w:name="_Ref125307146"/>
      <w:bookmarkStart w:id="27" w:name="_Toc125374527"/>
      <w:bookmarkStart w:id="28" w:name="_Toc156754424"/>
      <w:bookmarkStart w:id="29" w:name="_Toc512519608"/>
      <w:r>
        <w:lastRenderedPageBreak/>
        <w:t>CONCLUSÕES</w:t>
      </w:r>
      <w:bookmarkEnd w:id="26"/>
      <w:bookmarkEnd w:id="27"/>
      <w:bookmarkEnd w:id="28"/>
      <w:bookmarkEnd w:id="29"/>
    </w:p>
    <w:p w14:paraId="3CFDBC54" w14:textId="77777777" w:rsidR="00573DD1" w:rsidRPr="00192CAB" w:rsidRDefault="00573DD1" w:rsidP="00573DD1">
      <w:pPr>
        <w:pStyle w:val="Ttulo2"/>
        <w:rPr>
          <w:b/>
        </w:rPr>
      </w:pPr>
      <w:bookmarkStart w:id="30" w:name="_Toc512519610"/>
      <w:r w:rsidRPr="00192CAB">
        <w:rPr>
          <w:b/>
        </w:rPr>
        <w:t>Processo de aprendizado com o projeto</w:t>
      </w:r>
      <w:bookmarkEnd w:id="30"/>
      <w:r w:rsidRPr="00192CAB">
        <w:rPr>
          <w:b/>
        </w:rPr>
        <w:t xml:space="preserve"> </w:t>
      </w:r>
    </w:p>
    <w:p w14:paraId="6D2EADF7" w14:textId="66745D89" w:rsidR="00573DD1" w:rsidRDefault="00573DD1" w:rsidP="00573DD1">
      <w:r w:rsidRPr="004B1208">
        <w:tab/>
      </w:r>
      <w:r w:rsidR="00AF5BE2">
        <w:t xml:space="preserve">Trazemos aqui </w:t>
      </w:r>
      <w:r w:rsidR="000B32E1">
        <w:t>o resumo de cada um dos integrantes da equipe sobre o aprendizado com esse projeto:</w:t>
      </w:r>
    </w:p>
    <w:p w14:paraId="763667DB" w14:textId="2F5428AD" w:rsidR="000B32E1" w:rsidRDefault="000B32E1" w:rsidP="00573DD1">
      <w:r>
        <w:tab/>
        <w:t>- Anderson:</w:t>
      </w:r>
    </w:p>
    <w:p w14:paraId="4AA9482B" w14:textId="0D160367" w:rsidR="000B32E1" w:rsidRDefault="000B32E1" w:rsidP="00573DD1">
      <w:r>
        <w:tab/>
        <w:t>-</w:t>
      </w:r>
    </w:p>
    <w:p w14:paraId="208D2B49" w14:textId="6E5C4DDA" w:rsidR="000B32E1" w:rsidRDefault="000B32E1" w:rsidP="00573DD1">
      <w:r>
        <w:tab/>
        <w:t>- Isabela:</w:t>
      </w:r>
    </w:p>
    <w:p w14:paraId="6623A585" w14:textId="746FE30F" w:rsidR="000B32E1" w:rsidRDefault="000B32E1" w:rsidP="00573DD1">
      <w:r>
        <w:tab/>
        <w:t>-</w:t>
      </w:r>
    </w:p>
    <w:p w14:paraId="489A9B5D" w14:textId="203B3CEA" w:rsidR="000B32E1" w:rsidRDefault="000B32E1" w:rsidP="00573DD1">
      <w:r>
        <w:tab/>
        <w:t>- Leonardo:</w:t>
      </w:r>
    </w:p>
    <w:p w14:paraId="06029D68" w14:textId="0366A86C" w:rsidR="000B32E1" w:rsidRDefault="000B32E1" w:rsidP="00573DD1">
      <w:r>
        <w:tab/>
        <w:t>- “Eu posso dizer que aprendi demais. Antes deste projeto, só conhecia uma das ferramentas que utilizamos, o HTML. O restante, nunca nem tinha ouvido falar. Aprendi na prática a importância de todas elas no desenvolvimento de um projeto. Em relação à gestão de um projeto, aprendi que não importa o quão bom o planejamento seja, alguma coisa sempre sai do controle. O que determina o sucesso de um projeto é a capacidade de lidar com as adversidades. Sempre em equipe, porque ninguém resolve nada sozinho.”</w:t>
      </w:r>
    </w:p>
    <w:p w14:paraId="1457DA87" w14:textId="7FEBDE94" w:rsidR="000B32E1" w:rsidRDefault="000B32E1" w:rsidP="00573DD1">
      <w:r>
        <w:tab/>
        <w:t>- Maurício:</w:t>
      </w:r>
    </w:p>
    <w:p w14:paraId="16C6DC5D" w14:textId="52BAA00B" w:rsidR="000B32E1" w:rsidRDefault="000B32E1" w:rsidP="00573DD1">
      <w:r>
        <w:tab/>
        <w:t>-</w:t>
      </w:r>
    </w:p>
    <w:p w14:paraId="5C9AADB2" w14:textId="3826DB93" w:rsidR="000B32E1" w:rsidRDefault="000B32E1" w:rsidP="00573DD1">
      <w:r>
        <w:tab/>
        <w:t xml:space="preserve">- William: </w:t>
      </w:r>
    </w:p>
    <w:p w14:paraId="45C267ED" w14:textId="7FC25F92" w:rsidR="000B32E1" w:rsidRDefault="000B32E1" w:rsidP="00573DD1">
      <w:r>
        <w:tab/>
        <w:t xml:space="preserve">- </w: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1" w:name="_Toc512519611"/>
      <w:r w:rsidRPr="00192CAB">
        <w:rPr>
          <w:b/>
        </w:rPr>
        <w:t xml:space="preserve">Considerações finais sobre </w:t>
      </w:r>
      <w:r w:rsidR="00192CAB">
        <w:rPr>
          <w:b/>
        </w:rPr>
        <w:t xml:space="preserve">A </w:t>
      </w:r>
      <w:r w:rsidRPr="00192CAB">
        <w:rPr>
          <w:b/>
        </w:rPr>
        <w:t>evolução da solução</w:t>
      </w:r>
      <w:bookmarkEnd w:id="31"/>
      <w:r w:rsidR="00573DD1" w:rsidRPr="00192CAB">
        <w:rPr>
          <w:b/>
        </w:rPr>
        <w:t xml:space="preserve"> </w:t>
      </w:r>
    </w:p>
    <w:p w14:paraId="1EB39B9F" w14:textId="6C1834CA" w:rsidR="00573DD1" w:rsidRDefault="00573DD1" w:rsidP="00573DD1">
      <w:r w:rsidRPr="004B1208">
        <w:tab/>
      </w:r>
      <w:r w:rsidR="00DC0DD5">
        <w:t>Sobre a continuidade e aplicabilidade desta ideia, chegamos a uma conclusão muito forte:</w:t>
      </w:r>
    </w:p>
    <w:p w14:paraId="77AE1D98" w14:textId="12ACE1D5" w:rsidR="00DC0DD5" w:rsidRDefault="00DC0DD5" w:rsidP="00573DD1">
      <w:r>
        <w:tab/>
        <w:t xml:space="preserve">- A nível federal, existe muito investimento para prevenir incêndios florestais. Existem satélites que monitoram as temperaturas das matas. Mas não há muita tecnologia aplicada em monitorar pequenas plantações. E muitas vezes, essas ocorrências em pequenas plantações é que dão início a grandes queimadas em </w:t>
      </w:r>
      <w:r>
        <w:lastRenderedPageBreak/>
        <w:t>florestas enormes. Então nós achamos sim que há um mercado para uma solução deste tipo, necessário apenas viabilizar os custos, pois se o custo de uma solução assim for muito elevado, não compensará ao agricultor trocar seus métodos menos eficientes, porém mais baratos, para uma solução bem eficiente, porém muito mais cara.</w:t>
      </w:r>
    </w:p>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2" w:name="_Toc124080469"/>
      <w:bookmarkStart w:id="33" w:name="_Toc125201972"/>
      <w:bookmarkStart w:id="34" w:name="_Toc125374528"/>
    </w:p>
    <w:p w14:paraId="7F9A2973" w14:textId="77777777" w:rsidR="00B424CD" w:rsidRPr="004910EE" w:rsidRDefault="00B424CD" w:rsidP="00B424CD">
      <w:pPr>
        <w:tabs>
          <w:tab w:val="clear" w:pos="851"/>
        </w:tabs>
        <w:sectPr w:rsidR="00B424CD" w:rsidRPr="004910EE">
          <w:headerReference w:type="even" r:id="rId49"/>
          <w:headerReference w:type="default" r:id="rId50"/>
          <w:footerReference w:type="default" r:id="rId51"/>
          <w:headerReference w:type="first" r:id="rId52"/>
          <w:footerReference w:type="first" r:id="rId53"/>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5" w:name="_Toc156754425"/>
      <w:bookmarkStart w:id="36" w:name="_Toc512519612"/>
      <w:r w:rsidRPr="00B55442">
        <w:lastRenderedPageBreak/>
        <w:t>ReferÊncias</w:t>
      </w:r>
      <w:bookmarkEnd w:id="32"/>
      <w:bookmarkEnd w:id="33"/>
      <w:bookmarkEnd w:id="34"/>
      <w:bookmarkEnd w:id="35"/>
      <w:bookmarkEnd w:id="36"/>
    </w:p>
    <w:p w14:paraId="0A3363DE" w14:textId="77777777" w:rsidR="00370E34" w:rsidRPr="00B55442" w:rsidRDefault="00370E34" w:rsidP="00AB1F1F">
      <w:pPr>
        <w:pStyle w:val="Ttulo"/>
      </w:pPr>
    </w:p>
    <w:p w14:paraId="13DB4998" w14:textId="33E7CA4F" w:rsidR="003A2444" w:rsidRPr="003A2444" w:rsidRDefault="005900C5" w:rsidP="003A2444">
      <w:pPr>
        <w:pStyle w:val="Referncias"/>
        <w:rPr>
          <w:rFonts w:cs="Arial"/>
          <w:noProof/>
          <w:lang w:val="pt-BR"/>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r w:rsidR="003A2444" w:rsidRPr="003A2444">
        <w:rPr>
          <w:rFonts w:cs="Arial"/>
          <w:noProof/>
          <w:lang w:val="pt-BR"/>
        </w:rPr>
        <w:t>http://sema.df.gov.br/plano-de-prevencao-e-combate-aos-incendios-florestais/</w:t>
      </w:r>
    </w:p>
    <w:p w14:paraId="5EA2F73A" w14:textId="77777777" w:rsidR="003A2444" w:rsidRPr="003A2444" w:rsidRDefault="003A2444" w:rsidP="003A2444">
      <w:pPr>
        <w:pStyle w:val="Referncias"/>
        <w:rPr>
          <w:rFonts w:cs="Arial"/>
          <w:noProof/>
          <w:lang w:val="pt-BR"/>
        </w:rPr>
      </w:pPr>
      <w:r w:rsidRPr="003A2444">
        <w:rPr>
          <w:rFonts w:cs="Arial"/>
          <w:noProof/>
          <w:lang w:val="pt-BR"/>
        </w:rPr>
        <w:t>http://www.ibama.gov.br/phocadownload/prevfogo/relatorios/incendios_florestais/prevfogo-incendios-florestais-relatorio_ocorrencias_79_05.pdf</w:t>
      </w:r>
    </w:p>
    <w:p w14:paraId="2CF34FF4" w14:textId="77777777" w:rsidR="003A2444" w:rsidRPr="003A2444" w:rsidRDefault="003A2444" w:rsidP="003A2444">
      <w:pPr>
        <w:pStyle w:val="Referncias"/>
        <w:rPr>
          <w:rFonts w:cs="Arial"/>
          <w:noProof/>
          <w:lang w:val="pt-BR"/>
        </w:rPr>
      </w:pPr>
      <w:r w:rsidRPr="003A2444">
        <w:rPr>
          <w:rFonts w:cs="Arial"/>
          <w:noProof/>
          <w:lang w:val="pt-BR"/>
        </w:rPr>
        <w:t>http://www.ibama.gov.br/incendios-florestais</w:t>
      </w:r>
    </w:p>
    <w:p w14:paraId="0D4EFBFD" w14:textId="77777777" w:rsidR="003A2444" w:rsidRPr="003A2444" w:rsidRDefault="003A2444" w:rsidP="003A2444">
      <w:pPr>
        <w:pStyle w:val="Referncias"/>
        <w:rPr>
          <w:rFonts w:cs="Arial"/>
          <w:noProof/>
          <w:lang w:val="pt-BR"/>
        </w:rPr>
      </w:pPr>
      <w:r w:rsidRPr="003A2444">
        <w:rPr>
          <w:rFonts w:cs="Arial"/>
          <w:noProof/>
          <w:lang w:val="pt-BR"/>
        </w:rPr>
        <w:t>https://www.ibama.gov.br/wildfire2019</w:t>
      </w:r>
    </w:p>
    <w:p w14:paraId="2A25E32A" w14:textId="77777777" w:rsidR="003A2444" w:rsidRPr="003A2444" w:rsidRDefault="003A2444" w:rsidP="003A2444">
      <w:pPr>
        <w:pStyle w:val="Referncias"/>
        <w:rPr>
          <w:rFonts w:cs="Arial"/>
          <w:noProof/>
          <w:lang w:val="pt-BR"/>
        </w:rPr>
      </w:pPr>
      <w:r w:rsidRPr="003A2444">
        <w:rPr>
          <w:rFonts w:cs="Arial"/>
          <w:noProof/>
          <w:lang w:val="pt-BR"/>
        </w:rPr>
        <w:t>http://www.iap.pr.gov.br/pagina-389.html</w:t>
      </w:r>
    </w:p>
    <w:p w14:paraId="0A889C53" w14:textId="77777777" w:rsidR="003A2444" w:rsidRPr="003A2444" w:rsidRDefault="003A2444" w:rsidP="003A2444">
      <w:pPr>
        <w:pStyle w:val="Referncias"/>
        <w:rPr>
          <w:rFonts w:cs="Arial"/>
          <w:noProof/>
          <w:lang w:val="pt-BR"/>
        </w:rPr>
      </w:pPr>
      <w:r w:rsidRPr="003A2444">
        <w:rPr>
          <w:rFonts w:cs="Arial"/>
          <w:noProof/>
          <w:lang w:val="pt-BR"/>
        </w:rPr>
        <w:t>https://www.publico.pt/2017/10/24/sociedade/noticia/em-2016-desapareceu-o-equivalente-a-nova-zelandia-em-area-florestal-1790045#gs.PfDT5pzp</w:t>
      </w:r>
    </w:p>
    <w:p w14:paraId="35E1DC5E" w14:textId="77777777" w:rsidR="003A2444" w:rsidRPr="003A2444" w:rsidRDefault="003A2444" w:rsidP="003A2444">
      <w:pPr>
        <w:pStyle w:val="Referncias"/>
        <w:rPr>
          <w:rFonts w:cs="Arial"/>
          <w:noProof/>
          <w:lang w:val="pt-BR"/>
        </w:rPr>
      </w:pPr>
      <w:r w:rsidRPr="003A2444">
        <w:rPr>
          <w:rFonts w:cs="Arial"/>
          <w:noProof/>
          <w:lang w:val="pt-BR"/>
        </w:rPr>
        <w:t>https://www.publico.pt/2017/11/19/sociedade/ensaio/uma-reflexao-sobre-os-incendios-florestais-de-2017-1792896#gs.myLJfmn3</w:t>
      </w:r>
    </w:p>
    <w:p w14:paraId="34CFCF2D" w14:textId="77777777" w:rsidR="003A2444" w:rsidRPr="003A2444" w:rsidRDefault="003A2444" w:rsidP="003A2444">
      <w:pPr>
        <w:pStyle w:val="Referncias"/>
        <w:rPr>
          <w:rFonts w:cs="Arial"/>
          <w:noProof/>
          <w:lang w:val="pt-BR"/>
        </w:rPr>
      </w:pPr>
      <w:r w:rsidRPr="003A2444">
        <w:rPr>
          <w:rFonts w:cs="Arial"/>
          <w:noProof/>
          <w:lang w:val="pt-BR"/>
        </w:rPr>
        <w:t>https://www.correiodoestado.com.br/cidades/incendio-consome-150-hectares-de-eucalipto-e-deixa-prejuizo-de-r-100/313257/</w:t>
      </w:r>
    </w:p>
    <w:p w14:paraId="114FDF1C" w14:textId="1B3E8A7C" w:rsidR="000C07FE" w:rsidRDefault="003A2444" w:rsidP="003A2444">
      <w:pPr>
        <w:pStyle w:val="Referncias"/>
        <w:spacing w:after="0"/>
        <w:rPr>
          <w:rFonts w:cs="Arial"/>
          <w:noProof/>
          <w:lang w:val="pt-BR"/>
        </w:rPr>
      </w:pPr>
      <w:r w:rsidRPr="003A2444">
        <w:rPr>
          <w:rFonts w:cs="Arial"/>
          <w:noProof/>
          <w:lang w:val="pt-BR"/>
        </w:rPr>
        <w:t>https://agenciabrasilia.df.gov.br/2018/04/23/df-da-inicio-a-prevencao-de-incendios-florestais/</w:t>
      </w:r>
    </w:p>
    <w:p w14:paraId="495379F5" w14:textId="77777777" w:rsidR="003F6C03" w:rsidRDefault="003F6C03" w:rsidP="003A2444">
      <w:pPr>
        <w:pStyle w:val="Referncias"/>
        <w:spacing w:after="0"/>
        <w:rPr>
          <w:rFonts w:cs="Arial"/>
          <w:noProof/>
          <w:lang w:val="pt-BR"/>
        </w:rPr>
      </w:pPr>
    </w:p>
    <w:p w14:paraId="45CB1702" w14:textId="77777777" w:rsidR="003F6C03" w:rsidRPr="003F6C03" w:rsidRDefault="003F6C03" w:rsidP="003F6C03">
      <w:pPr>
        <w:pStyle w:val="Referncias"/>
        <w:spacing w:after="0"/>
        <w:ind w:left="720" w:hanging="720"/>
        <w:rPr>
          <w:rFonts w:cs="Arial"/>
          <w:noProof/>
          <w:lang w:val="pt-BR"/>
        </w:rPr>
      </w:pPr>
      <w:r w:rsidRPr="003F6C03">
        <w:rPr>
          <w:rFonts w:cs="Arial"/>
          <w:noProof/>
          <w:lang w:val="pt-BR"/>
        </w:rPr>
        <w:t>https://arduinomais.blogspot.com/2014/06/detalhes-sobre-o-arduino-uno.html/</w:t>
      </w:r>
    </w:p>
    <w:p w14:paraId="1C308DC6" w14:textId="77777777" w:rsidR="003F6C03" w:rsidRPr="000C07FE" w:rsidRDefault="003F6C03" w:rsidP="003A2444">
      <w:pPr>
        <w:pStyle w:val="Referncias"/>
        <w:spacing w:after="0"/>
        <w:rPr>
          <w:rFonts w:cs="Arial"/>
          <w:noProof/>
          <w:lang w:val="pt-BR"/>
        </w:rPr>
      </w:pPr>
    </w:p>
    <w:p w14:paraId="402EF576" w14:textId="5BE0E270" w:rsidR="000C07FE" w:rsidRDefault="003F6C03" w:rsidP="000C07FE">
      <w:pPr>
        <w:pStyle w:val="Referncias"/>
        <w:spacing w:after="0"/>
        <w:ind w:left="720" w:hanging="720"/>
        <w:rPr>
          <w:rFonts w:cs="Arial"/>
          <w:noProof/>
          <w:lang w:val="pt-BR"/>
        </w:rPr>
      </w:pPr>
      <w:r w:rsidRPr="003F6C03">
        <w:rPr>
          <w:rFonts w:cs="Arial"/>
          <w:noProof/>
          <w:lang w:val="pt-BR"/>
        </w:rPr>
        <w:t>https://www.filipeflop.com/produto/sensor-de-umidade-e-temperatura-dht11/</w:t>
      </w:r>
    </w:p>
    <w:p w14:paraId="5D5BBF39" w14:textId="77777777" w:rsidR="003F6C03" w:rsidRDefault="003F6C03" w:rsidP="000C07FE">
      <w:pPr>
        <w:pStyle w:val="Referncias"/>
        <w:spacing w:after="0"/>
        <w:ind w:left="720" w:hanging="720"/>
        <w:rPr>
          <w:rFonts w:cs="Arial"/>
          <w:noProof/>
          <w:lang w:val="pt-BR"/>
        </w:rPr>
      </w:pPr>
    </w:p>
    <w:p w14:paraId="7350C2BD" w14:textId="227A8DB6" w:rsidR="003F6C03" w:rsidRPr="003F6C03" w:rsidRDefault="005900C5" w:rsidP="003F6C03">
      <w:pPr>
        <w:pStyle w:val="Referncias"/>
        <w:spacing w:after="0"/>
        <w:ind w:left="720" w:hanging="720"/>
        <w:rPr>
          <w:rFonts w:cs="Arial"/>
          <w:noProof/>
          <w:lang w:val="pt-BR"/>
        </w:rPr>
      </w:pPr>
      <w:r w:rsidRPr="00A3473E">
        <w:rPr>
          <w:lang w:val="pt-BR"/>
        </w:rPr>
        <w:fldChar w:fldCharType="end"/>
      </w:r>
    </w:p>
    <w:p w14:paraId="46DBD0F2" w14:textId="77777777" w:rsidR="00F2517D" w:rsidRDefault="00F2517D" w:rsidP="00ED29B0">
      <w:pPr>
        <w:pStyle w:val="EstiloNormalGrandeesquerda"/>
      </w:pPr>
    </w:p>
    <w:sectPr w:rsidR="00F2517D" w:rsidSect="008B07EE">
      <w:headerReference w:type="default" r:id="rId54"/>
      <w:footerReference w:type="default" r:id="rId55"/>
      <w:headerReference w:type="first" r:id="rId56"/>
      <w:footerReference w:type="first" r:id="rId57"/>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321CCF" w14:textId="77777777" w:rsidR="00FB02A0" w:rsidRDefault="00FB02A0">
      <w:r>
        <w:separator/>
      </w:r>
    </w:p>
    <w:p w14:paraId="7887DE9A" w14:textId="77777777" w:rsidR="00FB02A0" w:rsidRDefault="00FB02A0"/>
    <w:p w14:paraId="0F73BD00" w14:textId="77777777" w:rsidR="00FB02A0" w:rsidRDefault="00FB02A0"/>
    <w:p w14:paraId="662650A3" w14:textId="77777777" w:rsidR="00FB02A0" w:rsidRDefault="00FB02A0"/>
  </w:endnote>
  <w:endnote w:type="continuationSeparator" w:id="0">
    <w:p w14:paraId="2DC9DFF1" w14:textId="77777777" w:rsidR="00FB02A0" w:rsidRDefault="00FB02A0">
      <w:r>
        <w:continuationSeparator/>
      </w:r>
    </w:p>
    <w:p w14:paraId="34A0D9F2" w14:textId="77777777" w:rsidR="00FB02A0" w:rsidRDefault="00FB02A0"/>
    <w:p w14:paraId="19D5F800" w14:textId="77777777" w:rsidR="00FB02A0" w:rsidRDefault="00FB02A0"/>
    <w:p w14:paraId="4097DEBC" w14:textId="77777777" w:rsidR="00FB02A0" w:rsidRDefault="00FB02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43540" w14:textId="77777777" w:rsidR="004456BF" w:rsidRDefault="004456BF"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15ABA26F" w14:textId="77777777" w:rsidR="004456BF" w:rsidRDefault="004456BF"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AD817" w14:textId="77777777" w:rsidR="004456BF" w:rsidRDefault="004456BF">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ACDD6" w14:textId="77777777" w:rsidR="004456BF" w:rsidRDefault="004456BF">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A65DA" w14:textId="77777777" w:rsidR="004456BF" w:rsidRDefault="004456BF">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4DEE5" w14:textId="77777777" w:rsidR="004456BF" w:rsidRDefault="004456BF">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D4F5B" w14:textId="77777777" w:rsidR="004456BF" w:rsidRDefault="004456BF">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39474" w14:textId="77777777" w:rsidR="004456BF" w:rsidRDefault="004456BF"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1EE1B" w14:textId="77777777" w:rsidR="004456BF" w:rsidRDefault="004456B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AE8C8" w14:textId="77777777" w:rsidR="004456BF" w:rsidRDefault="004456BF"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A890D" w14:textId="77777777" w:rsidR="004456BF" w:rsidRDefault="004456BF"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DEA69" w14:textId="77777777" w:rsidR="004456BF" w:rsidRDefault="004456BF">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585D6" w14:textId="77777777" w:rsidR="004456BF" w:rsidRDefault="004456BF"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4C65D" w14:textId="77777777" w:rsidR="004456BF" w:rsidRDefault="004456BF">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DA5F8" w14:textId="77777777" w:rsidR="004456BF" w:rsidRDefault="004456BF">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E5CF1" w14:textId="77777777" w:rsidR="004456BF" w:rsidRDefault="004456BF">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2F3AB" w14:textId="77777777" w:rsidR="004456BF" w:rsidRDefault="004456B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C83684" w14:textId="77777777" w:rsidR="00FB02A0" w:rsidRDefault="00FB02A0">
      <w:r>
        <w:separator/>
      </w:r>
    </w:p>
    <w:p w14:paraId="6EE05CCA" w14:textId="77777777" w:rsidR="00FB02A0" w:rsidRDefault="00FB02A0"/>
    <w:p w14:paraId="3054A573" w14:textId="77777777" w:rsidR="00FB02A0" w:rsidRDefault="00FB02A0"/>
    <w:p w14:paraId="3A5BEE31" w14:textId="77777777" w:rsidR="00FB02A0" w:rsidRDefault="00FB02A0"/>
  </w:footnote>
  <w:footnote w:type="continuationSeparator" w:id="0">
    <w:p w14:paraId="312F8C93" w14:textId="77777777" w:rsidR="00FB02A0" w:rsidRDefault="00FB02A0">
      <w:r>
        <w:continuationSeparator/>
      </w:r>
    </w:p>
    <w:p w14:paraId="0830AAAA" w14:textId="77777777" w:rsidR="00FB02A0" w:rsidRDefault="00FB02A0"/>
    <w:p w14:paraId="4E0FE544" w14:textId="77777777" w:rsidR="00FB02A0" w:rsidRDefault="00FB02A0"/>
    <w:p w14:paraId="52DB53AB" w14:textId="77777777" w:rsidR="00FB02A0" w:rsidRDefault="00FB02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B893C" w14:textId="77777777" w:rsidR="004456BF" w:rsidRDefault="004456BF" w:rsidP="008828E4">
    <w:pPr>
      <w:ind w:right="360"/>
    </w:pPr>
    <w:r>
      <w:rPr>
        <w:noProof/>
      </w:rPr>
      <w:drawing>
        <wp:anchor distT="0" distB="0" distL="114300" distR="114300" simplePos="0" relativeHeight="251658240" behindDoc="0" locked="0" layoutInCell="1" allowOverlap="1" wp14:anchorId="2FA78417" wp14:editId="62E8C33F">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1">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78B2C1E4">
        <v:rect id="Retângulo 2" o:spid="_x0000_s2072" style="position:absolute;left:0;text-align:left;margin-left:-64pt;margin-top:-13pt;width:129.95pt;height:35.5pt;z-index:251661824;visibility:visible;mso-wrap-style:none;mso-height-percent:0;mso-wrap-distance-left:9pt;mso-wrap-distance-top:0;mso-wrap-distance-right:9pt;mso-wrap-distance-bottom:0;mso-position-horizontal-relative:text;mso-position-vertical-relative:text;mso-height-percent:0;mso-height-relative:margin;v-text-anchor:middle" wrapcoords="0 0" filled="f" fillcolor="#a5d5e2 [1624]" stroked="f" strokecolor="#40a7c2 [3048]">
          <v:fill color2="#e4f2f6 [504]" rotate="t" angle="180" colors="0 #9eeaff;22938f #bbefff;1 #e4f9ff" focus="100%" type="gradient"/>
          <v:shadow on="t" color="black" opacity="24903f" origin=",.5" offset="0,.55556mm"/>
          <v:textbox style="mso-next-textbox:#Retângulo 2;mso-fit-shape-to-text:t">
            <w:txbxContent>
              <w:p w14:paraId="573A754C" w14:textId="1486072F" w:rsidR="004456BF" w:rsidRPr="00956C75" w:rsidRDefault="004456BF" w:rsidP="0060123F">
                <w:pPr>
                  <w:spacing w:line="240" w:lineRule="auto"/>
                  <w:jc w:val="center"/>
                </w:pPr>
                <w:r>
                  <w:rPr>
                    <w:noProof/>
                  </w:rPr>
                  <w:drawing>
                    <wp:inline distT="0" distB="0" distL="0" distR="0" wp14:anchorId="4A92A527" wp14:editId="5FB76F15">
                      <wp:extent cx="590550" cy="5905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xbxContent>
          </v:textbox>
          <w10:wrap type="through"/>
        </v:rec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347CC" w14:textId="77777777" w:rsidR="004456BF" w:rsidRDefault="004456BF">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B3BF7" w14:textId="77777777" w:rsidR="004456BF" w:rsidRDefault="004456BF">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8286D3E" w14:textId="77777777" w:rsidR="004456BF" w:rsidRDefault="004456BF"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85CC6" w14:textId="77777777" w:rsidR="004456BF" w:rsidRDefault="004456BF">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4CB5D" w14:textId="77777777" w:rsidR="004456BF" w:rsidRDefault="004456BF"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4DA59F2" w14:textId="77777777" w:rsidR="004456BF" w:rsidRDefault="004456BF">
    <w:pPr>
      <w:ind w:right="397" w:firstLine="360"/>
      <w:jc w:val="right"/>
      <w:rPr>
        <w:b/>
        <w:color w:val="808080"/>
        <w:sz w:val="20"/>
      </w:rPr>
    </w:pPr>
    <w:r>
      <w:rPr>
        <w:b/>
        <w:color w:val="808080"/>
        <w:sz w:val="20"/>
      </w:rPr>
      <w:t xml:space="preserve">APÊNDICE </w:t>
    </w:r>
    <w:r>
      <w:rPr>
        <w:noProof/>
        <w:lang w:eastAsia="pt-BR"/>
      </w:rPr>
      <w:pict w14:anchorId="37B9645E">
        <v:line id="_x0000_s2058" style="position:absolute;left:0;text-align:left;z-index:251659776;mso-position-horizontal-relative:text;mso-position-vertical-relative:text" from="0,13.6pt" to="433.7pt,13.6pt" o:allowincell="f"/>
      </w:pict>
    </w:r>
    <w:r>
      <w:rPr>
        <w:b/>
        <w:color w:val="808080"/>
        <w:sz w:val="20"/>
      </w:rPr>
      <w:t>2</w:t>
    </w:r>
  </w:p>
  <w:p w14:paraId="2E57B867" w14:textId="77777777" w:rsidR="004456BF" w:rsidRDefault="004456BF">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51E6C" w14:textId="77777777" w:rsidR="004456BF" w:rsidRDefault="004456BF"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13</w:t>
    </w:r>
    <w:r>
      <w:rPr>
        <w:rStyle w:val="Nmerodepgina"/>
      </w:rPr>
      <w:fldChar w:fldCharType="end"/>
    </w:r>
  </w:p>
  <w:p w14:paraId="57CCBFB8" w14:textId="77777777" w:rsidR="004456BF" w:rsidRDefault="004456BF"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07102" w14:textId="77777777" w:rsidR="004456BF" w:rsidRDefault="004456BF">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804AD" w14:textId="77777777" w:rsidR="004456BF" w:rsidRDefault="004456BF"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23</w:t>
    </w:r>
    <w:r>
      <w:rPr>
        <w:rStyle w:val="Nmerodepgina"/>
      </w:rPr>
      <w:fldChar w:fldCharType="end"/>
    </w:r>
  </w:p>
  <w:p w14:paraId="45A85F40" w14:textId="77777777" w:rsidR="004456BF" w:rsidRPr="00E37DB5" w:rsidRDefault="004456BF" w:rsidP="00E82440">
    <w:pPr>
      <w:ind w:right="397" w:firstLine="360"/>
      <w:jc w:val="right"/>
      <w:rPr>
        <w:b/>
        <w:color w:val="999999"/>
        <w:sz w:val="20"/>
        <w:szCs w:val="20"/>
      </w:rPr>
    </w:pPr>
    <w:r>
      <w:rPr>
        <w:noProof/>
        <w:lang w:eastAsia="pt-BR"/>
      </w:rPr>
      <w:pict w14:anchorId="675B047F">
        <v:line id="_x0000_s2067" style="position:absolute;left:0;text-align:left;z-index:251657728" from="0,13.6pt" to="433.7pt,13.6pt"/>
      </w:pict>
    </w:r>
    <w:r>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E0EF6" w14:textId="77777777" w:rsidR="004456BF" w:rsidRDefault="004456B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6F75B" w14:textId="77777777" w:rsidR="004456BF" w:rsidRDefault="004456BF"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60C4C35" w14:textId="77777777" w:rsidR="004456BF" w:rsidRPr="00E37DB5" w:rsidRDefault="004456BF" w:rsidP="005C1AA4">
    <w:pPr>
      <w:ind w:right="397"/>
      <w:jc w:val="right"/>
      <w:rPr>
        <w:b/>
        <w:color w:val="999999"/>
        <w:sz w:val="20"/>
        <w:szCs w:val="20"/>
      </w:rPr>
    </w:pPr>
    <w:r>
      <w:rPr>
        <w:noProof/>
        <w:lang w:eastAsia="pt-BR"/>
      </w:rPr>
      <w:pict w14:anchorId="20D4412E">
        <v:line id="_x0000_s2049" style="position:absolute;left:0;text-align:left;z-index:251654656" from="0,13.6pt" to="433.7pt,13.6pt"/>
      </w:pict>
    </w:r>
    <w:r>
      <w:rPr>
        <w:b/>
        <w:color w:val="999999"/>
        <w:sz w:val="20"/>
        <w:szCs w:val="20"/>
      </w:rPr>
      <w:t>INTRODUÇÃO</w:t>
    </w:r>
  </w:p>
  <w:p w14:paraId="5870EA0A" w14:textId="77777777" w:rsidR="004456BF" w:rsidRDefault="004456BF"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D7094" w14:textId="77777777" w:rsidR="004456BF" w:rsidRDefault="004456BF" w:rsidP="00460E7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p w14:paraId="4DE4C7A4" w14:textId="77777777" w:rsidR="004456BF" w:rsidRPr="00E37DB5" w:rsidRDefault="004456BF"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CCA58" w14:textId="77777777" w:rsidR="004456BF" w:rsidRDefault="004456BF"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C276" w14:textId="77777777" w:rsidR="004456BF" w:rsidRDefault="004456BF"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0A3EEED" w14:textId="77777777" w:rsidR="004456BF" w:rsidRPr="00E37DB5" w:rsidRDefault="004456BF" w:rsidP="00A170DC">
    <w:pPr>
      <w:ind w:right="397"/>
      <w:jc w:val="right"/>
      <w:rPr>
        <w:b/>
        <w:color w:val="999999"/>
        <w:sz w:val="20"/>
        <w:szCs w:val="20"/>
      </w:rPr>
    </w:pPr>
    <w:r>
      <w:rPr>
        <w:noProof/>
        <w:lang w:eastAsia="pt-BR"/>
      </w:rPr>
      <w:pict w14:anchorId="4C11CD91">
        <v:line id="_x0000_s2053" style="position:absolute;left:0;text-align:left;z-index:251655680" from="0,13.6pt" to="433.7pt,13.6pt"/>
      </w:pict>
    </w:r>
    <w:r>
      <w:rPr>
        <w:b/>
        <w:color w:val="999999"/>
        <w:sz w:val="20"/>
        <w:szCs w:val="20"/>
      </w:rPr>
      <w:t>MATERIAL E MÉTODO</w:t>
    </w:r>
  </w:p>
  <w:p w14:paraId="6BFAFB9A" w14:textId="77777777" w:rsidR="004456BF" w:rsidRDefault="004456BF"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06359" w14:textId="77777777" w:rsidR="004456BF" w:rsidRDefault="004456BF" w:rsidP="006D376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7</w:t>
    </w:r>
    <w:r>
      <w:rPr>
        <w:rStyle w:val="Nmerodepgina"/>
      </w:rPr>
      <w:fldChar w:fldCharType="end"/>
    </w:r>
  </w:p>
  <w:p w14:paraId="54B01304" w14:textId="77777777" w:rsidR="004456BF" w:rsidRPr="00E37DB5" w:rsidRDefault="004456BF"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C8E4C" w14:textId="77777777" w:rsidR="004456BF" w:rsidRDefault="004456BF">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22E60" w14:textId="77777777" w:rsidR="004456BF" w:rsidRDefault="004456BF">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34</w:t>
    </w:r>
    <w:r>
      <w:rPr>
        <w:rStyle w:val="Nmerodepgina"/>
      </w:rPr>
      <w:fldChar w:fldCharType="end"/>
    </w:r>
  </w:p>
  <w:p w14:paraId="62A9CC33" w14:textId="77777777" w:rsidR="004456BF" w:rsidRDefault="004456BF">
    <w:pPr>
      <w:ind w:right="397"/>
      <w:jc w:val="right"/>
      <w:rPr>
        <w:b/>
        <w:color w:val="808080"/>
        <w:sz w:val="20"/>
      </w:rPr>
    </w:pPr>
    <w:r>
      <w:rPr>
        <w:noProof/>
        <w:lang w:eastAsia="pt-BR"/>
      </w:rPr>
      <w:pict w14:anchorId="270BAAA1">
        <v:line id="_x0000_s2055" style="position:absolute;left:0;text-align:left;z-index:251658752" from="0,13.6pt" to="433.7pt,13.6pt" o:allowincell="f"/>
      </w:pict>
    </w:r>
    <w:r>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AAB70" w14:textId="77777777" w:rsidR="004456BF" w:rsidRDefault="004456BF">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9</w:t>
    </w:r>
    <w:r>
      <w:rPr>
        <w:rStyle w:val="Nmerodepgina"/>
      </w:rPr>
      <w:fldChar w:fldCharType="end"/>
    </w:r>
  </w:p>
  <w:p w14:paraId="14FFB684" w14:textId="77777777" w:rsidR="004456BF" w:rsidRDefault="004456BF"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12FC0EDE"/>
    <w:multiLevelType w:val="multilevel"/>
    <w:tmpl w:val="D8EA3752"/>
    <w:numStyleLink w:val="ListaNumerada-Nmeros"/>
  </w:abstractNum>
  <w:abstractNum w:abstractNumId="14"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5"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7"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0"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42A73EF"/>
    <w:multiLevelType w:val="multilevel"/>
    <w:tmpl w:val="D8EA3752"/>
    <w:numStyleLink w:val="ListaNumerada-Nmeros"/>
  </w:abstractNum>
  <w:abstractNum w:abstractNumId="23"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4"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6"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7" w15:restartNumberingAfterBreak="0">
    <w:nsid w:val="5A261AB3"/>
    <w:multiLevelType w:val="multilevel"/>
    <w:tmpl w:val="0416001F"/>
    <w:numStyleLink w:val="111111"/>
  </w:abstractNum>
  <w:abstractNum w:abstractNumId="28" w15:restartNumberingAfterBreak="0">
    <w:nsid w:val="5C1C5EC1"/>
    <w:multiLevelType w:val="multilevel"/>
    <w:tmpl w:val="0416001F"/>
    <w:numStyleLink w:val="111111"/>
  </w:abstractNum>
  <w:abstractNum w:abstractNumId="29"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0"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1"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2"/>
  </w:num>
  <w:num w:numId="23">
    <w:abstractNumId w:val="25"/>
  </w:num>
  <w:num w:numId="24">
    <w:abstractNumId w:val="30"/>
  </w:num>
  <w:num w:numId="25">
    <w:abstractNumId w:val="14"/>
  </w:num>
  <w:num w:numId="26">
    <w:abstractNumId w:val="23"/>
  </w:num>
  <w:num w:numId="27">
    <w:abstractNumId w:val="26"/>
  </w:num>
  <w:num w:numId="28">
    <w:abstractNumId w:val="29"/>
  </w:num>
  <w:num w:numId="29">
    <w:abstractNumId w:val="16"/>
  </w:num>
  <w:num w:numId="30">
    <w:abstractNumId w:val="31"/>
  </w:num>
  <w:num w:numId="31">
    <w:abstractNumId w:val="17"/>
  </w:num>
  <w:num w:numId="32">
    <w:abstractNumId w:val="24"/>
  </w:num>
  <w:num w:numId="33">
    <w:abstractNumId w:val="32"/>
  </w:num>
  <w:num w:numId="34">
    <w:abstractNumId w:val="13"/>
  </w:num>
  <w:num w:numId="35">
    <w:abstractNumId w:val="22"/>
  </w:num>
  <w:num w:numId="36">
    <w:abstractNumId w:val="12"/>
  </w:num>
  <w:num w:numId="37">
    <w:abstractNumId w:val="10"/>
  </w:num>
  <w:num w:numId="38">
    <w:abstractNumId w:val="15"/>
  </w:num>
  <w:num w:numId="39">
    <w:abstractNumId w:val="28"/>
  </w:num>
  <w:num w:numId="40">
    <w:abstractNumId w:val="27"/>
  </w:num>
  <w:num w:numId="41">
    <w:abstractNumId w:val="21"/>
  </w:num>
  <w:num w:numId="42">
    <w:abstractNumId w:val="19"/>
  </w:num>
  <w:num w:numId="43">
    <w:abstractNumId w:val="20"/>
  </w:num>
  <w:num w:numId="44">
    <w:abstractNumId w:val="18"/>
  </w:num>
  <w:num w:numId="45">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534C8"/>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2492"/>
    <w:rsid w:val="000A3CBE"/>
    <w:rsid w:val="000A428A"/>
    <w:rsid w:val="000A51A2"/>
    <w:rsid w:val="000A5D88"/>
    <w:rsid w:val="000A788B"/>
    <w:rsid w:val="000B1822"/>
    <w:rsid w:val="000B315D"/>
    <w:rsid w:val="000B32E1"/>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4940"/>
    <w:rsid w:val="002477CE"/>
    <w:rsid w:val="00251286"/>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2A79"/>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7B5"/>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6FF3"/>
    <w:rsid w:val="00387F07"/>
    <w:rsid w:val="00390504"/>
    <w:rsid w:val="0039077A"/>
    <w:rsid w:val="00392DD0"/>
    <w:rsid w:val="003963FA"/>
    <w:rsid w:val="00397739"/>
    <w:rsid w:val="003A0204"/>
    <w:rsid w:val="003A0A50"/>
    <w:rsid w:val="003A0EEC"/>
    <w:rsid w:val="003A2444"/>
    <w:rsid w:val="003A29DA"/>
    <w:rsid w:val="003A701E"/>
    <w:rsid w:val="003A72A2"/>
    <w:rsid w:val="003B0439"/>
    <w:rsid w:val="003B188C"/>
    <w:rsid w:val="003B2AE2"/>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6C03"/>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56BF"/>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4C6E"/>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4E32"/>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48F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37B1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DDF"/>
    <w:rsid w:val="00670215"/>
    <w:rsid w:val="006711A3"/>
    <w:rsid w:val="00673A97"/>
    <w:rsid w:val="00674FDC"/>
    <w:rsid w:val="00675071"/>
    <w:rsid w:val="00675FA9"/>
    <w:rsid w:val="006803BB"/>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B1817"/>
    <w:rsid w:val="006B1949"/>
    <w:rsid w:val="006B26A2"/>
    <w:rsid w:val="006B2DF8"/>
    <w:rsid w:val="006B3106"/>
    <w:rsid w:val="006B3664"/>
    <w:rsid w:val="006B38DF"/>
    <w:rsid w:val="006B6EC3"/>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2D5"/>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7559E"/>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29C"/>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278C"/>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6B0"/>
    <w:rsid w:val="009B2742"/>
    <w:rsid w:val="009B4092"/>
    <w:rsid w:val="009C0135"/>
    <w:rsid w:val="009C1C35"/>
    <w:rsid w:val="009C1C4C"/>
    <w:rsid w:val="009C2356"/>
    <w:rsid w:val="009C3EC7"/>
    <w:rsid w:val="009C7750"/>
    <w:rsid w:val="009C7973"/>
    <w:rsid w:val="009D15E8"/>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1339"/>
    <w:rsid w:val="00A630EC"/>
    <w:rsid w:val="00A66A93"/>
    <w:rsid w:val="00A72276"/>
    <w:rsid w:val="00A73D06"/>
    <w:rsid w:val="00A747C0"/>
    <w:rsid w:val="00A7492C"/>
    <w:rsid w:val="00A753FB"/>
    <w:rsid w:val="00A761E7"/>
    <w:rsid w:val="00A776DE"/>
    <w:rsid w:val="00A777DA"/>
    <w:rsid w:val="00A80C1E"/>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BE2"/>
    <w:rsid w:val="00AF5CDB"/>
    <w:rsid w:val="00AF5E8F"/>
    <w:rsid w:val="00AF6B28"/>
    <w:rsid w:val="00AF7121"/>
    <w:rsid w:val="00B00442"/>
    <w:rsid w:val="00B0099B"/>
    <w:rsid w:val="00B03AAF"/>
    <w:rsid w:val="00B03C11"/>
    <w:rsid w:val="00B03E4B"/>
    <w:rsid w:val="00B0481D"/>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6DBF"/>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0008"/>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6CD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2D7C"/>
    <w:rsid w:val="00CD3458"/>
    <w:rsid w:val="00CD4ADA"/>
    <w:rsid w:val="00CD4ECA"/>
    <w:rsid w:val="00CD7C67"/>
    <w:rsid w:val="00CE04AE"/>
    <w:rsid w:val="00CE1AC0"/>
    <w:rsid w:val="00CE2000"/>
    <w:rsid w:val="00CE2B0F"/>
    <w:rsid w:val="00CE2D83"/>
    <w:rsid w:val="00CE3A33"/>
    <w:rsid w:val="00CE4201"/>
    <w:rsid w:val="00CE50A4"/>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766"/>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0DD5"/>
    <w:rsid w:val="00DC16C0"/>
    <w:rsid w:val="00DC2749"/>
    <w:rsid w:val="00DC2C9F"/>
    <w:rsid w:val="00DC38C5"/>
    <w:rsid w:val="00DC66CB"/>
    <w:rsid w:val="00DC6A46"/>
    <w:rsid w:val="00DD0426"/>
    <w:rsid w:val="00DD2597"/>
    <w:rsid w:val="00DD3A81"/>
    <w:rsid w:val="00DD52CB"/>
    <w:rsid w:val="00DE161B"/>
    <w:rsid w:val="00DE5892"/>
    <w:rsid w:val="00DE5BFD"/>
    <w:rsid w:val="00DE6582"/>
    <w:rsid w:val="00DE68BB"/>
    <w:rsid w:val="00DE6903"/>
    <w:rsid w:val="00DE6B83"/>
    <w:rsid w:val="00DE7635"/>
    <w:rsid w:val="00DE7692"/>
    <w:rsid w:val="00DE7711"/>
    <w:rsid w:val="00DE7B0B"/>
    <w:rsid w:val="00DE7F0B"/>
    <w:rsid w:val="00DF1546"/>
    <w:rsid w:val="00DF2413"/>
    <w:rsid w:val="00DF3D8B"/>
    <w:rsid w:val="00DF3E71"/>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6452"/>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2A0"/>
    <w:rsid w:val="00FB082B"/>
    <w:rsid w:val="00FB15CE"/>
    <w:rsid w:val="00FB4EBA"/>
    <w:rsid w:val="00FB6745"/>
    <w:rsid w:val="00FB7294"/>
    <w:rsid w:val="00FB7FCB"/>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73"/>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 w:type="paragraph" w:styleId="PargrafodaLista">
    <w:name w:val="List Paragraph"/>
    <w:basedOn w:val="Normal"/>
    <w:uiPriority w:val="34"/>
    <w:qFormat/>
    <w:rsid w:val="006803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610007">
      <w:bodyDiv w:val="1"/>
      <w:marLeft w:val="0"/>
      <w:marRight w:val="0"/>
      <w:marTop w:val="0"/>
      <w:marBottom w:val="0"/>
      <w:divBdr>
        <w:top w:val="none" w:sz="0" w:space="0" w:color="auto"/>
        <w:left w:val="none" w:sz="0" w:space="0" w:color="auto"/>
        <w:bottom w:val="none" w:sz="0" w:space="0" w:color="auto"/>
        <w:right w:val="none" w:sz="0" w:space="0" w:color="auto"/>
      </w:divBdr>
      <w:divsChild>
        <w:div w:id="1917126762">
          <w:marLeft w:val="0"/>
          <w:marRight w:val="0"/>
          <w:marTop w:val="0"/>
          <w:marBottom w:val="0"/>
          <w:divBdr>
            <w:top w:val="none" w:sz="0" w:space="0" w:color="auto"/>
            <w:left w:val="none" w:sz="0" w:space="0" w:color="auto"/>
            <w:bottom w:val="none" w:sz="0" w:space="0" w:color="auto"/>
            <w:right w:val="none" w:sz="0" w:space="0" w:color="auto"/>
          </w:divBdr>
        </w:div>
        <w:div w:id="1709986417">
          <w:marLeft w:val="0"/>
          <w:marRight w:val="0"/>
          <w:marTop w:val="0"/>
          <w:marBottom w:val="0"/>
          <w:divBdr>
            <w:top w:val="none" w:sz="0" w:space="0" w:color="auto"/>
            <w:left w:val="none" w:sz="0" w:space="0" w:color="auto"/>
            <w:bottom w:val="none" w:sz="0" w:space="0" w:color="auto"/>
            <w:right w:val="none" w:sz="0" w:space="0" w:color="auto"/>
          </w:divBdr>
        </w:div>
        <w:div w:id="1421365405">
          <w:marLeft w:val="0"/>
          <w:marRight w:val="0"/>
          <w:marTop w:val="0"/>
          <w:marBottom w:val="0"/>
          <w:divBdr>
            <w:top w:val="none" w:sz="0" w:space="0" w:color="auto"/>
            <w:left w:val="none" w:sz="0" w:space="0" w:color="auto"/>
            <w:bottom w:val="none" w:sz="0" w:space="0" w:color="auto"/>
            <w:right w:val="none" w:sz="0" w:space="0" w:color="auto"/>
          </w:divBdr>
        </w:div>
        <w:div w:id="855458046">
          <w:marLeft w:val="0"/>
          <w:marRight w:val="0"/>
          <w:marTop w:val="0"/>
          <w:marBottom w:val="0"/>
          <w:divBdr>
            <w:top w:val="none" w:sz="0" w:space="0" w:color="auto"/>
            <w:left w:val="none" w:sz="0" w:space="0" w:color="auto"/>
            <w:bottom w:val="none" w:sz="0" w:space="0" w:color="auto"/>
            <w:right w:val="none" w:sz="0" w:space="0" w:color="auto"/>
          </w:divBdr>
        </w:div>
        <w:div w:id="2023629179">
          <w:marLeft w:val="0"/>
          <w:marRight w:val="0"/>
          <w:marTop w:val="0"/>
          <w:marBottom w:val="0"/>
          <w:divBdr>
            <w:top w:val="none" w:sz="0" w:space="0" w:color="auto"/>
            <w:left w:val="none" w:sz="0" w:space="0" w:color="auto"/>
            <w:bottom w:val="none" w:sz="0" w:space="0" w:color="auto"/>
            <w:right w:val="none" w:sz="0" w:space="0" w:color="auto"/>
          </w:divBdr>
        </w:div>
        <w:div w:id="193424930">
          <w:marLeft w:val="0"/>
          <w:marRight w:val="0"/>
          <w:marTop w:val="0"/>
          <w:marBottom w:val="0"/>
          <w:divBdr>
            <w:top w:val="none" w:sz="0" w:space="0" w:color="auto"/>
            <w:left w:val="none" w:sz="0" w:space="0" w:color="auto"/>
            <w:bottom w:val="none" w:sz="0" w:space="0" w:color="auto"/>
            <w:right w:val="none" w:sz="0" w:space="0" w:color="auto"/>
          </w:divBdr>
        </w:div>
        <w:div w:id="816918341">
          <w:marLeft w:val="0"/>
          <w:marRight w:val="0"/>
          <w:marTop w:val="0"/>
          <w:marBottom w:val="0"/>
          <w:divBdr>
            <w:top w:val="none" w:sz="0" w:space="0" w:color="auto"/>
            <w:left w:val="none" w:sz="0" w:space="0" w:color="auto"/>
            <w:bottom w:val="none" w:sz="0" w:space="0" w:color="auto"/>
            <w:right w:val="none" w:sz="0" w:space="0" w:color="auto"/>
          </w:divBdr>
        </w:div>
        <w:div w:id="2110926320">
          <w:marLeft w:val="0"/>
          <w:marRight w:val="0"/>
          <w:marTop w:val="0"/>
          <w:marBottom w:val="0"/>
          <w:divBdr>
            <w:top w:val="none" w:sz="0" w:space="0" w:color="auto"/>
            <w:left w:val="none" w:sz="0" w:space="0" w:color="auto"/>
            <w:bottom w:val="none" w:sz="0" w:space="0" w:color="auto"/>
            <w:right w:val="none" w:sz="0" w:space="0" w:color="auto"/>
          </w:divBdr>
        </w:div>
        <w:div w:id="1744835783">
          <w:marLeft w:val="0"/>
          <w:marRight w:val="0"/>
          <w:marTop w:val="0"/>
          <w:marBottom w:val="0"/>
          <w:divBdr>
            <w:top w:val="none" w:sz="0" w:space="0" w:color="auto"/>
            <w:left w:val="none" w:sz="0" w:space="0" w:color="auto"/>
            <w:bottom w:val="none" w:sz="0" w:space="0" w:color="auto"/>
            <w:right w:val="none" w:sz="0" w:space="0" w:color="auto"/>
          </w:divBdr>
        </w:div>
        <w:div w:id="329602321">
          <w:marLeft w:val="0"/>
          <w:marRight w:val="0"/>
          <w:marTop w:val="0"/>
          <w:marBottom w:val="0"/>
          <w:divBdr>
            <w:top w:val="none" w:sz="0" w:space="0" w:color="auto"/>
            <w:left w:val="none" w:sz="0" w:space="0" w:color="auto"/>
            <w:bottom w:val="none" w:sz="0" w:space="0" w:color="auto"/>
            <w:right w:val="none" w:sz="0" w:space="0" w:color="auto"/>
          </w:divBdr>
        </w:div>
        <w:div w:id="123280769">
          <w:marLeft w:val="0"/>
          <w:marRight w:val="0"/>
          <w:marTop w:val="0"/>
          <w:marBottom w:val="0"/>
          <w:divBdr>
            <w:top w:val="none" w:sz="0" w:space="0" w:color="auto"/>
            <w:left w:val="none" w:sz="0" w:space="0" w:color="auto"/>
            <w:bottom w:val="none" w:sz="0" w:space="0" w:color="auto"/>
            <w:right w:val="none" w:sz="0" w:space="0" w:color="auto"/>
          </w:divBdr>
        </w:div>
        <w:div w:id="2010324441">
          <w:marLeft w:val="0"/>
          <w:marRight w:val="0"/>
          <w:marTop w:val="0"/>
          <w:marBottom w:val="0"/>
          <w:divBdr>
            <w:top w:val="none" w:sz="0" w:space="0" w:color="auto"/>
            <w:left w:val="none" w:sz="0" w:space="0" w:color="auto"/>
            <w:bottom w:val="none" w:sz="0" w:space="0" w:color="auto"/>
            <w:right w:val="none" w:sz="0" w:space="0" w:color="auto"/>
          </w:divBdr>
        </w:div>
      </w:divsChild>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182878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8.xml"/><Relationship Id="rId21" Type="http://schemas.openxmlformats.org/officeDocument/2006/relationships/image" Target="media/image6.png"/><Relationship Id="rId34" Type="http://schemas.openxmlformats.org/officeDocument/2006/relationships/footer" Target="footer7.xml"/><Relationship Id="rId42" Type="http://schemas.openxmlformats.org/officeDocument/2006/relationships/footer" Target="footer9.xml"/><Relationship Id="rId47" Type="http://schemas.openxmlformats.org/officeDocument/2006/relationships/header" Target="header12.xml"/><Relationship Id="rId50" Type="http://schemas.openxmlformats.org/officeDocument/2006/relationships/header" Target="header14.xml"/><Relationship Id="rId55" Type="http://schemas.openxmlformats.org/officeDocument/2006/relationships/footer" Target="footer15.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header" Target="header7.xml"/><Relationship Id="rId38" Type="http://schemas.openxmlformats.org/officeDocument/2006/relationships/image" Target="media/image17.png"/><Relationship Id="rId46" Type="http://schemas.openxmlformats.org/officeDocument/2006/relationships/footer" Target="footer11.xml"/><Relationship Id="rId59"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header" Target="header5.xml"/><Relationship Id="rId41" Type="http://schemas.openxmlformats.org/officeDocument/2006/relationships/footer" Target="footer8.xml"/><Relationship Id="rId54" Type="http://schemas.openxmlformats.org/officeDocument/2006/relationships/header" Target="header16.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oter" Target="footer6.xml"/><Relationship Id="rId37" Type="http://schemas.openxmlformats.org/officeDocument/2006/relationships/image" Target="media/image16.png"/><Relationship Id="rId40" Type="http://schemas.openxmlformats.org/officeDocument/2006/relationships/header" Target="header9.xml"/><Relationship Id="rId45" Type="http://schemas.openxmlformats.org/officeDocument/2006/relationships/header" Target="header11.xml"/><Relationship Id="rId53" Type="http://schemas.openxmlformats.org/officeDocument/2006/relationships/footer" Target="footer14.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png"/><Relationship Id="rId49" Type="http://schemas.openxmlformats.org/officeDocument/2006/relationships/header" Target="header13.xml"/><Relationship Id="rId57" Type="http://schemas.openxmlformats.org/officeDocument/2006/relationships/footer" Target="footer16.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footer" Target="footer5.xml"/><Relationship Id="rId44" Type="http://schemas.openxmlformats.org/officeDocument/2006/relationships/footer" Target="footer10.xml"/><Relationship Id="rId52" Type="http://schemas.openxmlformats.org/officeDocument/2006/relationships/header" Target="header1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6.xml"/><Relationship Id="rId35" Type="http://schemas.openxmlformats.org/officeDocument/2006/relationships/image" Target="media/image14.png"/><Relationship Id="rId43" Type="http://schemas.openxmlformats.org/officeDocument/2006/relationships/header" Target="header10.xml"/><Relationship Id="rId48" Type="http://schemas.openxmlformats.org/officeDocument/2006/relationships/footer" Target="footer12.xml"/><Relationship Id="rId56"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footer" Target="footer13.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C8ACA-2AAA-492B-BE14-7E30520A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293</TotalTime>
  <Pages>27</Pages>
  <Words>3127</Words>
  <Characters>16887</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Leonardo Cavalcanti</cp:lastModifiedBy>
  <cp:revision>60</cp:revision>
  <cp:lastPrinted>2009-11-04T00:12:00Z</cp:lastPrinted>
  <dcterms:created xsi:type="dcterms:W3CDTF">2017-11-20T21:48:00Z</dcterms:created>
  <dcterms:modified xsi:type="dcterms:W3CDTF">2019-06-05T17:08:00Z</dcterms:modified>
</cp:coreProperties>
</file>